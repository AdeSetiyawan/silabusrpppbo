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187581" w14:textId="77777777" w:rsidR="00372829" w:rsidRPr="00AA5EFC" w:rsidRDefault="00372829" w:rsidP="004C54F9">
      <w:pPr>
        <w:tabs>
          <w:tab w:val="left" w:pos="1134"/>
          <w:tab w:val="left" w:pos="1276"/>
        </w:tabs>
        <w:spacing w:before="240" w:after="240" w:line="360" w:lineRule="auto"/>
        <w:ind w:left="284"/>
        <w:jc w:val="center"/>
        <w:rPr>
          <w:rFonts w:eastAsia="Calibri"/>
          <w:b/>
        </w:rPr>
      </w:pPr>
      <w:r w:rsidRPr="00AA5EFC">
        <w:rPr>
          <w:rFonts w:eastAsia="Calibri"/>
          <w:b/>
        </w:rPr>
        <w:t>SILABUS MATA PELAJARAN</w:t>
      </w:r>
    </w:p>
    <w:p w14:paraId="2060999A" w14:textId="77777777" w:rsidR="00155049" w:rsidRPr="00AA5EFC" w:rsidRDefault="00264C1A" w:rsidP="004C54F9">
      <w:pPr>
        <w:tabs>
          <w:tab w:val="left" w:pos="2552"/>
          <w:tab w:val="left" w:pos="2835"/>
        </w:tabs>
        <w:spacing w:before="120" w:line="360" w:lineRule="auto"/>
        <w:ind w:left="2835" w:hanging="2835"/>
        <w:contextualSpacing/>
        <w:rPr>
          <w:rFonts w:eastAsia="Calibri"/>
          <w:lang w:val="en-US"/>
        </w:rPr>
      </w:pPr>
      <w:r w:rsidRPr="00AA5EFC">
        <w:rPr>
          <w:rFonts w:eastAsia="Calibri"/>
        </w:rPr>
        <w:t>Nama Sekolah</w:t>
      </w:r>
      <w:r w:rsidR="004C54F9">
        <w:rPr>
          <w:rFonts w:eastAsia="Calibri"/>
        </w:rPr>
        <w:tab/>
        <w:t>:</w:t>
      </w:r>
      <w:r w:rsidR="004C54F9">
        <w:rPr>
          <w:rFonts w:eastAsia="Calibri"/>
        </w:rPr>
        <w:tab/>
      </w:r>
      <w:r w:rsidR="001571FC" w:rsidRPr="00AA5EFC">
        <w:rPr>
          <w:rFonts w:eastAsia="Calibri"/>
          <w:lang w:val="en-US"/>
        </w:rPr>
        <w:t>SMK Negeri 1 Jatiroto</w:t>
      </w:r>
    </w:p>
    <w:p w14:paraId="34F16437" w14:textId="77777777" w:rsidR="00D772D5" w:rsidRPr="004C54F9" w:rsidRDefault="00D772D5" w:rsidP="004C54F9">
      <w:pPr>
        <w:tabs>
          <w:tab w:val="left" w:pos="2552"/>
          <w:tab w:val="left" w:pos="2835"/>
        </w:tabs>
        <w:spacing w:before="120" w:line="360" w:lineRule="auto"/>
        <w:ind w:left="2835" w:hanging="2835"/>
        <w:contextualSpacing/>
        <w:rPr>
          <w:rFonts w:eastAsia="Calibri"/>
          <w:lang w:val="en-US"/>
        </w:rPr>
      </w:pPr>
      <w:r w:rsidRPr="00AA5EFC">
        <w:rPr>
          <w:rFonts w:eastAsia="Calibri"/>
        </w:rPr>
        <w:t>Bidang Keahlian</w:t>
      </w:r>
      <w:r w:rsidR="004C54F9">
        <w:rPr>
          <w:rFonts w:eastAsia="Calibri"/>
        </w:rPr>
        <w:tab/>
        <w:t>:</w:t>
      </w:r>
      <w:r w:rsidR="004C54F9">
        <w:rPr>
          <w:rFonts w:eastAsia="Calibri"/>
        </w:rPr>
        <w:tab/>
      </w:r>
      <w:r w:rsidR="00113FEA" w:rsidRPr="00AA5EFC">
        <w:rPr>
          <w:rFonts w:eastAsia="Bookman Old Style"/>
        </w:rPr>
        <w:t xml:space="preserve">Teknologi Informasi dan </w:t>
      </w:r>
      <w:r w:rsidR="00113FEA" w:rsidRPr="004C54F9">
        <w:rPr>
          <w:rFonts w:eastAsia="Calibri"/>
          <w:lang w:val="en-US"/>
        </w:rPr>
        <w:t>Komunikasi</w:t>
      </w:r>
    </w:p>
    <w:p w14:paraId="2B9E5F75" w14:textId="77777777" w:rsidR="00372829" w:rsidRPr="004C54F9" w:rsidRDefault="006D1A12" w:rsidP="004C54F9">
      <w:pPr>
        <w:tabs>
          <w:tab w:val="left" w:pos="2552"/>
          <w:tab w:val="left" w:pos="2835"/>
        </w:tabs>
        <w:spacing w:before="120" w:line="360" w:lineRule="auto"/>
        <w:ind w:left="2835" w:hanging="2835"/>
        <w:contextualSpacing/>
        <w:rPr>
          <w:rFonts w:eastAsia="Calibri"/>
          <w:lang w:val="en-US"/>
        </w:rPr>
      </w:pPr>
      <w:r w:rsidRPr="004C54F9">
        <w:rPr>
          <w:rFonts w:eastAsia="Calibri"/>
          <w:lang w:val="en-US"/>
        </w:rPr>
        <w:t>Kompetensi</w:t>
      </w:r>
      <w:r w:rsidR="00372829" w:rsidRPr="004C54F9">
        <w:rPr>
          <w:rFonts w:eastAsia="Calibri"/>
          <w:lang w:val="en-US"/>
        </w:rPr>
        <w:t xml:space="preserve"> Keahlian</w:t>
      </w:r>
      <w:r w:rsidR="009F6872" w:rsidRPr="004C54F9">
        <w:rPr>
          <w:rFonts w:eastAsia="Calibri"/>
          <w:lang w:val="en-US"/>
        </w:rPr>
        <w:t xml:space="preserve"> </w:t>
      </w:r>
      <w:r w:rsidR="004C54F9" w:rsidRPr="004C54F9">
        <w:rPr>
          <w:rFonts w:eastAsia="Calibri"/>
          <w:lang w:val="en-US"/>
        </w:rPr>
        <w:tab/>
      </w:r>
      <w:r w:rsidR="00973494" w:rsidRPr="004C54F9">
        <w:rPr>
          <w:rFonts w:eastAsia="Calibri"/>
          <w:lang w:val="en-US"/>
        </w:rPr>
        <w:t>:</w:t>
      </w:r>
      <w:r w:rsidR="00973494" w:rsidRPr="004C54F9">
        <w:rPr>
          <w:rFonts w:eastAsia="Calibri"/>
          <w:lang w:val="en-US"/>
        </w:rPr>
        <w:tab/>
      </w:r>
      <w:r w:rsidR="00113FEA" w:rsidRPr="004C54F9">
        <w:rPr>
          <w:rFonts w:eastAsia="Calibri"/>
          <w:lang w:val="en-US"/>
        </w:rPr>
        <w:t>Rekayasa Perangkat Lunak</w:t>
      </w:r>
    </w:p>
    <w:p w14:paraId="75C0DE4C" w14:textId="77777777" w:rsidR="00550D20" w:rsidRPr="004C54F9" w:rsidRDefault="00550D20" w:rsidP="004C54F9">
      <w:pPr>
        <w:tabs>
          <w:tab w:val="left" w:pos="2552"/>
          <w:tab w:val="left" w:pos="2835"/>
        </w:tabs>
        <w:spacing w:before="120" w:line="360" w:lineRule="auto"/>
        <w:ind w:left="2835" w:hanging="2835"/>
        <w:contextualSpacing/>
        <w:rPr>
          <w:rFonts w:eastAsia="Calibri"/>
          <w:lang w:val="en-US"/>
        </w:rPr>
      </w:pPr>
      <w:r w:rsidRPr="004C54F9">
        <w:rPr>
          <w:rFonts w:eastAsia="Calibri"/>
          <w:lang w:val="en-US"/>
        </w:rPr>
        <w:t>Mata Pelajaran</w:t>
      </w:r>
      <w:r w:rsidR="004C54F9">
        <w:rPr>
          <w:rFonts w:eastAsia="Calibri"/>
          <w:lang w:val="en-US"/>
        </w:rPr>
        <w:tab/>
      </w:r>
      <w:r w:rsidR="00973494" w:rsidRPr="004C54F9">
        <w:rPr>
          <w:rFonts w:eastAsia="Calibri"/>
          <w:lang w:val="en-US"/>
        </w:rPr>
        <w:t>:</w:t>
      </w:r>
      <w:r w:rsidR="004C54F9">
        <w:rPr>
          <w:rFonts w:eastAsia="Calibri"/>
          <w:lang w:val="en-US"/>
        </w:rPr>
        <w:tab/>
      </w:r>
      <w:r w:rsidR="0081652E" w:rsidRPr="004C54F9">
        <w:rPr>
          <w:rFonts w:eastAsia="Calibri"/>
          <w:lang w:val="en-US"/>
        </w:rPr>
        <w:t>Pemrograman Berorientasi Obyek</w:t>
      </w:r>
    </w:p>
    <w:p w14:paraId="031CFECD" w14:textId="77777777" w:rsidR="00286A96" w:rsidRPr="004C54F9" w:rsidRDefault="00973494" w:rsidP="004C54F9">
      <w:pPr>
        <w:tabs>
          <w:tab w:val="left" w:pos="2552"/>
          <w:tab w:val="left" w:pos="2835"/>
        </w:tabs>
        <w:spacing w:before="120" w:line="360" w:lineRule="auto"/>
        <w:ind w:left="2835" w:hanging="2835"/>
        <w:contextualSpacing/>
        <w:rPr>
          <w:rFonts w:eastAsia="Calibri"/>
          <w:lang w:val="en-US"/>
        </w:rPr>
      </w:pPr>
      <w:r w:rsidRPr="004C54F9">
        <w:rPr>
          <w:rFonts w:eastAsia="Calibri"/>
          <w:lang w:val="en-US"/>
        </w:rPr>
        <w:t xml:space="preserve">Durasi (Waktu)    </w:t>
      </w:r>
      <w:r w:rsidR="004C54F9">
        <w:rPr>
          <w:rFonts w:eastAsia="Calibri"/>
          <w:lang w:val="en-US"/>
        </w:rPr>
        <w:tab/>
      </w:r>
      <w:r w:rsidRPr="004C54F9">
        <w:rPr>
          <w:rFonts w:eastAsia="Calibri"/>
          <w:lang w:val="en-US"/>
        </w:rPr>
        <w:t>:</w:t>
      </w:r>
      <w:r w:rsidR="004C54F9">
        <w:rPr>
          <w:rFonts w:eastAsia="Calibri"/>
          <w:lang w:val="en-US"/>
        </w:rPr>
        <w:tab/>
      </w:r>
      <w:r w:rsidR="00B04D34" w:rsidRPr="00AA5EFC">
        <w:rPr>
          <w:rFonts w:eastAsia="Calibri"/>
          <w:lang w:val="en-US"/>
        </w:rPr>
        <w:t>272</w:t>
      </w:r>
      <w:r w:rsidR="00113FEA" w:rsidRPr="004C54F9">
        <w:rPr>
          <w:rFonts w:eastAsia="Calibri"/>
          <w:lang w:val="en-US"/>
        </w:rPr>
        <w:t xml:space="preserve"> jam</w:t>
      </w:r>
    </w:p>
    <w:p w14:paraId="0A67B540" w14:textId="77777777" w:rsidR="00550D20" w:rsidRPr="00AA5EFC" w:rsidRDefault="00372829" w:rsidP="004C54F9">
      <w:pPr>
        <w:tabs>
          <w:tab w:val="left" w:pos="2552"/>
          <w:tab w:val="left" w:pos="2835"/>
        </w:tabs>
        <w:spacing w:before="120" w:line="360" w:lineRule="auto"/>
        <w:ind w:left="2835" w:hanging="2835"/>
        <w:contextualSpacing/>
        <w:rPr>
          <w:rFonts w:eastAsia="Calibri"/>
          <w:lang w:val="en-US"/>
        </w:rPr>
      </w:pPr>
      <w:r w:rsidRPr="004C54F9">
        <w:rPr>
          <w:rFonts w:eastAsia="Calibri"/>
          <w:lang w:val="en-US"/>
        </w:rPr>
        <w:t>Kelas</w:t>
      </w:r>
      <w:r w:rsidR="00550D20" w:rsidRPr="004C54F9">
        <w:rPr>
          <w:rFonts w:eastAsia="Calibri"/>
          <w:lang w:val="en-US"/>
        </w:rPr>
        <w:t>/Semester</w:t>
      </w:r>
      <w:r w:rsidR="004C54F9">
        <w:rPr>
          <w:rFonts w:eastAsia="Calibri"/>
          <w:lang w:val="en-US"/>
        </w:rPr>
        <w:tab/>
      </w:r>
      <w:r w:rsidR="00973494" w:rsidRPr="004C54F9">
        <w:rPr>
          <w:rFonts w:eastAsia="Calibri"/>
          <w:lang w:val="en-US"/>
        </w:rPr>
        <w:t>:</w:t>
      </w:r>
      <w:r w:rsidR="004C54F9">
        <w:rPr>
          <w:rFonts w:eastAsia="Calibri"/>
          <w:lang w:val="en-US"/>
        </w:rPr>
        <w:tab/>
      </w:r>
      <w:r w:rsidR="00113FEA" w:rsidRPr="004C54F9">
        <w:rPr>
          <w:rFonts w:eastAsia="Calibri"/>
          <w:lang w:val="en-US"/>
        </w:rPr>
        <w:t>X</w:t>
      </w:r>
      <w:r w:rsidR="006D4B28" w:rsidRPr="004C54F9">
        <w:rPr>
          <w:rFonts w:eastAsia="Calibri"/>
          <w:lang w:val="en-US"/>
        </w:rPr>
        <w:t>I</w:t>
      </w:r>
      <w:r w:rsidR="0076564B" w:rsidRPr="004C54F9">
        <w:rPr>
          <w:rFonts w:eastAsia="Calibri"/>
          <w:lang w:val="en-US"/>
        </w:rPr>
        <w:t>I</w:t>
      </w:r>
      <w:r w:rsidR="001571FC" w:rsidRPr="00AA5EFC">
        <w:rPr>
          <w:rFonts w:eastAsia="Calibri"/>
          <w:lang w:val="en-US"/>
        </w:rPr>
        <w:t xml:space="preserve"> (</w:t>
      </w:r>
      <w:r w:rsidR="00EC7ED1" w:rsidRPr="00AA5EFC">
        <w:rPr>
          <w:rFonts w:eastAsia="Calibri"/>
          <w:lang w:val="en-US"/>
        </w:rPr>
        <w:t>5</w:t>
      </w:r>
      <w:r w:rsidR="001571FC" w:rsidRPr="00AA5EFC">
        <w:rPr>
          <w:rFonts w:eastAsia="Calibri"/>
          <w:lang w:val="en-US"/>
        </w:rPr>
        <w:t xml:space="preserve"> dan </w:t>
      </w:r>
      <w:r w:rsidR="00EC7ED1" w:rsidRPr="00AA5EFC">
        <w:rPr>
          <w:rFonts w:eastAsia="Calibri"/>
          <w:lang w:val="en-US"/>
        </w:rPr>
        <w:t>6</w:t>
      </w:r>
      <w:r w:rsidR="001571FC" w:rsidRPr="00AA5EFC">
        <w:rPr>
          <w:rFonts w:eastAsia="Calibri"/>
          <w:lang w:val="en-US"/>
        </w:rPr>
        <w:t>)</w:t>
      </w:r>
    </w:p>
    <w:p w14:paraId="47A10343" w14:textId="77777777" w:rsidR="00372829" w:rsidRPr="004C54F9" w:rsidRDefault="00372829" w:rsidP="00874838">
      <w:pPr>
        <w:tabs>
          <w:tab w:val="left" w:pos="2552"/>
          <w:tab w:val="left" w:pos="2835"/>
        </w:tabs>
        <w:spacing w:before="120" w:line="360" w:lineRule="auto"/>
        <w:ind w:left="2835" w:hanging="2835"/>
        <w:contextualSpacing/>
        <w:jc w:val="both"/>
        <w:rPr>
          <w:rFonts w:eastAsia="Calibri"/>
          <w:lang w:val="en-US"/>
        </w:rPr>
      </w:pPr>
      <w:r w:rsidRPr="004C54F9">
        <w:rPr>
          <w:rFonts w:eastAsia="Calibri"/>
          <w:lang w:val="en-US"/>
        </w:rPr>
        <w:t>KI-3 (Pengetahuan)</w:t>
      </w:r>
      <w:r w:rsidR="00973494" w:rsidRPr="004C54F9">
        <w:rPr>
          <w:rFonts w:eastAsia="Calibri"/>
          <w:lang w:val="en-US"/>
        </w:rPr>
        <w:t xml:space="preserve">    </w:t>
      </w:r>
      <w:r w:rsidR="004C54F9">
        <w:rPr>
          <w:rFonts w:eastAsia="Calibri"/>
          <w:lang w:val="en-US"/>
        </w:rPr>
        <w:tab/>
      </w:r>
      <w:r w:rsidR="00973494" w:rsidRPr="004C54F9">
        <w:rPr>
          <w:rFonts w:eastAsia="Calibri"/>
          <w:lang w:val="en-US"/>
        </w:rPr>
        <w:t>:</w:t>
      </w:r>
      <w:r w:rsidRPr="004C54F9">
        <w:rPr>
          <w:rFonts w:eastAsia="Calibri"/>
          <w:lang w:val="en-US"/>
        </w:rPr>
        <w:tab/>
      </w:r>
      <w:r w:rsidR="005E3774" w:rsidRPr="004C54F9">
        <w:rPr>
          <w:rFonts w:eastAsia="Calibri"/>
          <w:lang w:val="en-US"/>
        </w:rPr>
        <w:t>Memahami, menerapkan, menganalisis, dan mengevaluasi tentang pengetahuan faktual, konseptual, operasional dasar, dan metakognitif sesuai dengan bidang dan lingkup kerja Teknik Komputer dan Informatika pada tingkat teknis, spesifik, detil, dan kompleks, berkenaan dengan ilmu pengetahuan, teknologi, seni, budaya, dan humaniora dalam konteks pengembangan potensi diri sebagai bagian dari keluarga, sekolah, dunia kerja, warga masyarakat nasional, regional, dan internasional.</w:t>
      </w:r>
    </w:p>
    <w:p w14:paraId="0706F5DA" w14:textId="77777777" w:rsidR="005E3774" w:rsidRPr="00874838" w:rsidRDefault="0097457C" w:rsidP="00874838">
      <w:pPr>
        <w:tabs>
          <w:tab w:val="left" w:pos="2552"/>
          <w:tab w:val="left" w:pos="2835"/>
        </w:tabs>
        <w:spacing w:before="120" w:line="360" w:lineRule="auto"/>
        <w:ind w:left="2835" w:hanging="2835"/>
        <w:contextualSpacing/>
        <w:jc w:val="both"/>
        <w:rPr>
          <w:lang w:val="id-ID"/>
        </w:rPr>
      </w:pPr>
      <w:r w:rsidRPr="004C54F9">
        <w:rPr>
          <w:rFonts w:eastAsia="Calibri"/>
          <w:lang w:val="en-US"/>
        </w:rPr>
        <w:t>KI-4 (Keterampilan)</w:t>
      </w:r>
      <w:r w:rsidR="00973494" w:rsidRPr="004C54F9">
        <w:rPr>
          <w:rFonts w:eastAsia="Calibri"/>
          <w:lang w:val="en-US"/>
        </w:rPr>
        <w:t xml:space="preserve">   </w:t>
      </w:r>
      <w:r w:rsidR="004C54F9">
        <w:rPr>
          <w:rFonts w:eastAsia="Calibri"/>
          <w:lang w:val="en-US"/>
        </w:rPr>
        <w:tab/>
      </w:r>
      <w:r w:rsidR="00973494" w:rsidRPr="004C54F9">
        <w:rPr>
          <w:rFonts w:eastAsia="Calibri"/>
          <w:lang w:val="en-US"/>
        </w:rPr>
        <w:t>:</w:t>
      </w:r>
      <w:r w:rsidRPr="004C54F9">
        <w:rPr>
          <w:rFonts w:eastAsia="Calibri"/>
          <w:lang w:val="en-US"/>
        </w:rPr>
        <w:tab/>
      </w:r>
      <w:r w:rsidR="005E3774" w:rsidRPr="004C54F9">
        <w:rPr>
          <w:rFonts w:eastAsia="Calibri"/>
          <w:lang w:val="en-US"/>
        </w:rPr>
        <w:t>Melaksanakan tugas spesifik, dengan menggunakan alat, informasi, dan prosedur kerja yang lazim dilakukan serta menyelesaikan masalah sederhana sesuai dengan bidang dan lingkup kerja Teknik Komputer dan Informatika. Menampilkan kinerja</w:t>
      </w:r>
      <w:r w:rsidR="005E3774" w:rsidRPr="00AA5EFC">
        <w:rPr>
          <w:bCs/>
        </w:rPr>
        <w:t xml:space="preserve"> mandiri dengan mutu dan kuantitas yang terukur sesuai dengan standar kompetensi kerja.</w:t>
      </w:r>
      <w:r w:rsidR="005E3774" w:rsidRPr="00AA5EFC">
        <w:t>Menunjukkan</w:t>
      </w:r>
      <w:r w:rsidR="005E3774" w:rsidRPr="00AA5EFC">
        <w:rPr>
          <w:spacing w:val="57"/>
        </w:rPr>
        <w:t xml:space="preserve"> </w:t>
      </w:r>
      <w:r w:rsidR="005E3774" w:rsidRPr="00AA5EFC">
        <w:t>keterampilan menalar, mengolah, dan menyaji secara efektif, kreatif, produktif, kritis, mandiri, kolaboratif, komunikatif, dan solutif dalam ranah abstrak terkait dengan pengembangan dari yang dipelajarinya di sekolah, serta mampu melaksanakan tugas spesifik dibawah pengawasan langsung.Menunjukkan keterampilan mempersepsi, kesiapan, meniru, membiasakan gerak mahir, menjadikan gerak alami, sampai dengan tindakan orisinal dalam ranah konkret terkait dengan pengembangan dari yang dipelajarinya di sekolah, serta mampu melaksanakan tugas spesifik dibawah pengawasan langsung.</w:t>
      </w:r>
    </w:p>
    <w:tbl>
      <w:tblPr>
        <w:tblW w:w="5320"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2778"/>
        <w:gridCol w:w="2169"/>
        <w:gridCol w:w="850"/>
        <w:gridCol w:w="2302"/>
        <w:gridCol w:w="1088"/>
        <w:gridCol w:w="1669"/>
        <w:gridCol w:w="1519"/>
        <w:gridCol w:w="20"/>
      </w:tblGrid>
      <w:tr w:rsidR="0046249D" w:rsidRPr="00AA5EFC" w14:paraId="512346F7" w14:textId="514E8AA1" w:rsidTr="0046249D">
        <w:trPr>
          <w:gridAfter w:val="1"/>
          <w:wAfter w:w="6" w:type="pct"/>
        </w:trPr>
        <w:tc>
          <w:tcPr>
            <w:tcW w:w="838" w:type="pct"/>
            <w:shd w:val="clear" w:color="auto" w:fill="auto"/>
            <w:vAlign w:val="center"/>
          </w:tcPr>
          <w:p w14:paraId="3112728E"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lastRenderedPageBreak/>
              <w:t>Kompetensi Dasar</w:t>
            </w:r>
          </w:p>
        </w:tc>
        <w:tc>
          <w:tcPr>
            <w:tcW w:w="933" w:type="pct"/>
            <w:shd w:val="clear" w:color="auto" w:fill="auto"/>
            <w:vAlign w:val="center"/>
          </w:tcPr>
          <w:p w14:paraId="2BC17A91"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Indikator Pencapaian Kompetensi</w:t>
            </w:r>
          </w:p>
        </w:tc>
        <w:tc>
          <w:tcPr>
            <w:tcW w:w="729" w:type="pct"/>
            <w:shd w:val="clear" w:color="auto" w:fill="auto"/>
            <w:vAlign w:val="center"/>
          </w:tcPr>
          <w:p w14:paraId="3887E35E"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Materi Pokok</w:t>
            </w:r>
          </w:p>
        </w:tc>
        <w:tc>
          <w:tcPr>
            <w:tcW w:w="286" w:type="pct"/>
            <w:shd w:val="clear" w:color="auto" w:fill="auto"/>
            <w:vAlign w:val="center"/>
          </w:tcPr>
          <w:p w14:paraId="502A6D0E" w14:textId="77777777" w:rsidR="00F77107" w:rsidRPr="00AA5EFC" w:rsidRDefault="00F77107" w:rsidP="004C54F9">
            <w:pPr>
              <w:tabs>
                <w:tab w:val="left" w:pos="1134"/>
                <w:tab w:val="left" w:pos="1276"/>
              </w:tabs>
              <w:spacing w:line="360" w:lineRule="auto"/>
              <w:ind w:left="-113" w:right="-113"/>
              <w:jc w:val="center"/>
              <w:rPr>
                <w:rFonts w:eastAsia="Calibri"/>
                <w:lang w:eastAsia="id-ID"/>
              </w:rPr>
            </w:pPr>
            <w:r w:rsidRPr="00AA5EFC">
              <w:rPr>
                <w:rFonts w:eastAsia="Calibri"/>
                <w:lang w:eastAsia="id-ID"/>
              </w:rPr>
              <w:t>Alokasi Waktu (JP)</w:t>
            </w:r>
          </w:p>
        </w:tc>
        <w:tc>
          <w:tcPr>
            <w:tcW w:w="773" w:type="pct"/>
            <w:shd w:val="clear" w:color="auto" w:fill="auto"/>
            <w:vAlign w:val="center"/>
          </w:tcPr>
          <w:p w14:paraId="06A69F1C" w14:textId="77777777" w:rsidR="00F77107" w:rsidRPr="00AA5EFC" w:rsidRDefault="00F77107" w:rsidP="004C54F9">
            <w:pPr>
              <w:tabs>
                <w:tab w:val="left" w:pos="1134"/>
                <w:tab w:val="left" w:pos="1276"/>
              </w:tabs>
              <w:spacing w:line="360" w:lineRule="auto"/>
              <w:ind w:left="-113" w:right="-113"/>
              <w:jc w:val="center"/>
              <w:rPr>
                <w:rFonts w:eastAsia="Calibri"/>
                <w:lang w:eastAsia="id-ID"/>
              </w:rPr>
            </w:pPr>
            <w:r w:rsidRPr="00AA5EFC">
              <w:rPr>
                <w:rFonts w:eastAsia="Calibri"/>
                <w:lang w:eastAsia="id-ID"/>
              </w:rPr>
              <w:t>Kegiatan Pembelajaran</w:t>
            </w:r>
          </w:p>
        </w:tc>
        <w:tc>
          <w:tcPr>
            <w:tcW w:w="365" w:type="pct"/>
            <w:shd w:val="clear" w:color="auto" w:fill="auto"/>
            <w:vAlign w:val="center"/>
          </w:tcPr>
          <w:p w14:paraId="4132B3AA" w14:textId="77777777" w:rsidR="00F77107" w:rsidRPr="00AA5EFC" w:rsidRDefault="00F77107" w:rsidP="00F77107">
            <w:pPr>
              <w:tabs>
                <w:tab w:val="left" w:pos="1134"/>
                <w:tab w:val="left" w:pos="1276"/>
              </w:tabs>
              <w:spacing w:line="360" w:lineRule="auto"/>
              <w:ind w:left="-113" w:right="-113"/>
              <w:jc w:val="center"/>
              <w:rPr>
                <w:rFonts w:eastAsia="Calibri"/>
                <w:lang w:eastAsia="id-ID"/>
              </w:rPr>
            </w:pPr>
            <w:r w:rsidRPr="00AA5EFC">
              <w:rPr>
                <w:rFonts w:eastAsia="Calibri"/>
                <w:lang w:eastAsia="id-ID"/>
              </w:rPr>
              <w:t>Penilaian</w:t>
            </w:r>
          </w:p>
        </w:tc>
        <w:tc>
          <w:tcPr>
            <w:tcW w:w="560" w:type="pct"/>
            <w:shd w:val="clear" w:color="auto" w:fill="auto"/>
          </w:tcPr>
          <w:p w14:paraId="22995428" w14:textId="4C589941" w:rsidR="00F77107" w:rsidRPr="00AA5EFC" w:rsidRDefault="00F77107" w:rsidP="00F77107">
            <w:pPr>
              <w:jc w:val="center"/>
            </w:pPr>
            <w:r>
              <w:t>Sumber Belajar</w:t>
            </w:r>
          </w:p>
        </w:tc>
        <w:tc>
          <w:tcPr>
            <w:tcW w:w="511" w:type="pct"/>
            <w:shd w:val="clear" w:color="auto" w:fill="auto"/>
          </w:tcPr>
          <w:p w14:paraId="4D291249" w14:textId="193F53E8" w:rsidR="00F77107" w:rsidRPr="00AA5EFC" w:rsidRDefault="00F77107" w:rsidP="00F77107">
            <w:pPr>
              <w:jc w:val="center"/>
            </w:pPr>
            <w:r>
              <w:t>Nilai karakter</w:t>
            </w:r>
          </w:p>
        </w:tc>
      </w:tr>
      <w:tr w:rsidR="0046249D" w:rsidRPr="00AA5EFC" w14:paraId="69B35166" w14:textId="3BAF6585" w:rsidTr="0046249D">
        <w:trPr>
          <w:gridAfter w:val="1"/>
          <w:wAfter w:w="6" w:type="pct"/>
        </w:trPr>
        <w:tc>
          <w:tcPr>
            <w:tcW w:w="838" w:type="pct"/>
            <w:shd w:val="clear" w:color="auto" w:fill="auto"/>
          </w:tcPr>
          <w:p w14:paraId="51665323"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1</w:t>
            </w:r>
          </w:p>
        </w:tc>
        <w:tc>
          <w:tcPr>
            <w:tcW w:w="933" w:type="pct"/>
            <w:shd w:val="clear" w:color="auto" w:fill="auto"/>
          </w:tcPr>
          <w:p w14:paraId="5D9044A6"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2</w:t>
            </w:r>
          </w:p>
        </w:tc>
        <w:tc>
          <w:tcPr>
            <w:tcW w:w="729" w:type="pct"/>
            <w:shd w:val="clear" w:color="auto" w:fill="auto"/>
          </w:tcPr>
          <w:p w14:paraId="02A67378"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3</w:t>
            </w:r>
          </w:p>
        </w:tc>
        <w:tc>
          <w:tcPr>
            <w:tcW w:w="286" w:type="pct"/>
            <w:shd w:val="clear" w:color="auto" w:fill="auto"/>
          </w:tcPr>
          <w:p w14:paraId="46A869EE"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4</w:t>
            </w:r>
          </w:p>
        </w:tc>
        <w:tc>
          <w:tcPr>
            <w:tcW w:w="773" w:type="pct"/>
            <w:shd w:val="clear" w:color="auto" w:fill="auto"/>
          </w:tcPr>
          <w:p w14:paraId="45F4B72A" w14:textId="77777777" w:rsidR="00F77107" w:rsidRPr="00AA5EFC" w:rsidRDefault="00F77107" w:rsidP="004C54F9">
            <w:pPr>
              <w:tabs>
                <w:tab w:val="left" w:pos="1134"/>
                <w:tab w:val="left" w:pos="1276"/>
              </w:tabs>
              <w:spacing w:line="360" w:lineRule="auto"/>
              <w:jc w:val="center"/>
              <w:rPr>
                <w:rFonts w:eastAsia="Calibri"/>
                <w:lang w:eastAsia="id-ID"/>
              </w:rPr>
            </w:pPr>
            <w:r w:rsidRPr="00AA5EFC">
              <w:rPr>
                <w:rFonts w:eastAsia="Calibri"/>
                <w:lang w:eastAsia="id-ID"/>
              </w:rPr>
              <w:t>5</w:t>
            </w:r>
          </w:p>
        </w:tc>
        <w:tc>
          <w:tcPr>
            <w:tcW w:w="365" w:type="pct"/>
            <w:shd w:val="clear" w:color="auto" w:fill="auto"/>
          </w:tcPr>
          <w:p w14:paraId="58239FB9" w14:textId="77777777" w:rsidR="00F77107" w:rsidRPr="00AA5EFC" w:rsidRDefault="00F77107" w:rsidP="00F77107">
            <w:pPr>
              <w:tabs>
                <w:tab w:val="left" w:pos="1134"/>
                <w:tab w:val="left" w:pos="1276"/>
              </w:tabs>
              <w:spacing w:line="360" w:lineRule="auto"/>
              <w:jc w:val="center"/>
              <w:rPr>
                <w:rFonts w:eastAsia="Calibri"/>
                <w:lang w:eastAsia="id-ID"/>
              </w:rPr>
            </w:pPr>
            <w:r w:rsidRPr="00AA5EFC">
              <w:rPr>
                <w:rFonts w:eastAsia="Calibri"/>
                <w:lang w:eastAsia="id-ID"/>
              </w:rPr>
              <w:t>6</w:t>
            </w:r>
          </w:p>
        </w:tc>
        <w:tc>
          <w:tcPr>
            <w:tcW w:w="560" w:type="pct"/>
            <w:shd w:val="clear" w:color="auto" w:fill="auto"/>
          </w:tcPr>
          <w:p w14:paraId="4595C3C1" w14:textId="5EC40955" w:rsidR="00F77107" w:rsidRPr="00AA5EFC" w:rsidRDefault="00F77107" w:rsidP="00F77107">
            <w:pPr>
              <w:jc w:val="center"/>
            </w:pPr>
            <w:r>
              <w:t>7</w:t>
            </w:r>
          </w:p>
        </w:tc>
        <w:tc>
          <w:tcPr>
            <w:tcW w:w="511" w:type="pct"/>
            <w:shd w:val="clear" w:color="auto" w:fill="auto"/>
          </w:tcPr>
          <w:p w14:paraId="52D6617A" w14:textId="21A6DB7F" w:rsidR="00F77107" w:rsidRPr="00AA5EFC" w:rsidRDefault="00F77107" w:rsidP="00F77107">
            <w:pPr>
              <w:jc w:val="center"/>
            </w:pPr>
            <w:r>
              <w:t>8</w:t>
            </w:r>
          </w:p>
        </w:tc>
      </w:tr>
      <w:tr w:rsidR="0046249D" w:rsidRPr="00AA5EFC" w14:paraId="5ED53FEA" w14:textId="05666E13" w:rsidTr="0046249D">
        <w:trPr>
          <w:gridAfter w:val="1"/>
          <w:wAfter w:w="6" w:type="pct"/>
          <w:trHeight w:val="1269"/>
        </w:trPr>
        <w:tc>
          <w:tcPr>
            <w:tcW w:w="838" w:type="pct"/>
            <w:shd w:val="clear" w:color="auto" w:fill="auto"/>
            <w:tcMar>
              <w:left w:w="57" w:type="dxa"/>
              <w:right w:w="57" w:type="dxa"/>
            </w:tcMar>
          </w:tcPr>
          <w:p w14:paraId="1F46A40D" w14:textId="77777777" w:rsidR="00F77107" w:rsidRPr="00AA5EFC" w:rsidRDefault="00F77107" w:rsidP="004C54F9">
            <w:pPr>
              <w:pStyle w:val="ListParagraph"/>
              <w:numPr>
                <w:ilvl w:val="0"/>
                <w:numId w:val="1"/>
              </w:numPr>
              <w:spacing w:line="360" w:lineRule="auto"/>
              <w:ind w:left="567" w:hanging="567"/>
              <w:rPr>
                <w:lang w:val="id-ID"/>
              </w:rPr>
            </w:pPr>
            <w:r w:rsidRPr="00AA5EFC">
              <w:rPr>
                <w:lang w:val="id-ID"/>
              </w:rPr>
              <w:t>Menerapkan</w:t>
            </w:r>
            <w:r w:rsidRPr="00AA5EFC">
              <w:t xml:space="preserve"> data bentuk string dan </w:t>
            </w:r>
            <w:r>
              <w:t>Berbagai</w:t>
            </w:r>
            <w:r w:rsidRPr="00AA5EFC">
              <w:t xml:space="preserve"> propertinya</w:t>
            </w:r>
          </w:p>
          <w:p w14:paraId="74105312" w14:textId="77777777" w:rsidR="00F77107" w:rsidRPr="00AA5EFC" w:rsidRDefault="00F77107" w:rsidP="004C54F9">
            <w:pPr>
              <w:pStyle w:val="ListParagraph"/>
              <w:spacing w:line="360" w:lineRule="auto"/>
              <w:ind w:left="567"/>
              <w:rPr>
                <w:lang w:val="id-ID"/>
              </w:rPr>
            </w:pPr>
          </w:p>
          <w:p w14:paraId="314FDD44" w14:textId="77777777" w:rsidR="00F77107" w:rsidRPr="00AA5EFC" w:rsidRDefault="00F77107" w:rsidP="004C54F9">
            <w:pPr>
              <w:pStyle w:val="ListParagraph"/>
              <w:numPr>
                <w:ilvl w:val="0"/>
                <w:numId w:val="2"/>
              </w:numPr>
              <w:spacing w:line="360" w:lineRule="auto"/>
              <w:ind w:left="567" w:hanging="567"/>
              <w:rPr>
                <w:lang w:val="id-ID"/>
              </w:rPr>
            </w:pPr>
            <w:r w:rsidRPr="00AA5EFC">
              <w:rPr>
                <w:bCs/>
                <w:lang w:val="id-ID"/>
              </w:rPr>
              <w:t>Membuat kode program</w:t>
            </w:r>
            <w:r w:rsidRPr="00AA5EFC">
              <w:rPr>
                <w:bCs/>
              </w:rPr>
              <w:t xml:space="preserve"> </w:t>
            </w:r>
            <w:r w:rsidRPr="00AA5EFC">
              <w:rPr>
                <w:bCs/>
                <w:lang w:val="id-ID"/>
              </w:rPr>
              <w:t xml:space="preserve">untuk mengolah </w:t>
            </w:r>
            <w:r w:rsidRPr="00AA5EFC">
              <w:rPr>
                <w:bCs/>
              </w:rPr>
              <w:t>data bentuk string</w:t>
            </w:r>
          </w:p>
        </w:tc>
        <w:tc>
          <w:tcPr>
            <w:tcW w:w="933" w:type="pct"/>
            <w:shd w:val="clear" w:color="auto" w:fill="auto"/>
            <w:tcMar>
              <w:left w:w="57" w:type="dxa"/>
              <w:right w:w="57" w:type="dxa"/>
            </w:tcMar>
          </w:tcPr>
          <w:p w14:paraId="5FE839C4" w14:textId="77777777" w:rsidR="00F77107" w:rsidRPr="00AA5EFC" w:rsidRDefault="00F77107" w:rsidP="00E03BFD">
            <w:pPr>
              <w:pStyle w:val="ListParagraph"/>
              <w:numPr>
                <w:ilvl w:val="0"/>
                <w:numId w:val="4"/>
              </w:numPr>
              <w:spacing w:line="360" w:lineRule="auto"/>
              <w:ind w:right="-58"/>
              <w:rPr>
                <w:bCs/>
                <w:lang w:val="id-ID"/>
              </w:rPr>
            </w:pPr>
            <w:r w:rsidRPr="00AA5EFC">
              <w:rPr>
                <w:bCs/>
                <w:lang w:val="id-ID"/>
              </w:rPr>
              <w:t xml:space="preserve">Menjelaskan konsep </w:t>
            </w:r>
            <w:r w:rsidRPr="00AA5EFC">
              <w:t>data bentuk string dan pelbagai propertinya</w:t>
            </w:r>
            <w:r w:rsidRPr="00AA5EFC">
              <w:rPr>
                <w:bCs/>
                <w:lang w:val="id-ID"/>
              </w:rPr>
              <w:t xml:space="preserve"> dalam pemrograman aplikasi berorientasi obyek.</w:t>
            </w:r>
          </w:p>
          <w:p w14:paraId="6AFCF9A7" w14:textId="77777777" w:rsidR="00F77107" w:rsidRPr="00AA5EFC" w:rsidRDefault="00F77107" w:rsidP="00E03BFD">
            <w:pPr>
              <w:pStyle w:val="ListParagraph"/>
              <w:numPr>
                <w:ilvl w:val="0"/>
                <w:numId w:val="4"/>
              </w:numPr>
              <w:spacing w:line="360" w:lineRule="auto"/>
              <w:ind w:right="-58"/>
              <w:rPr>
                <w:bCs/>
                <w:lang w:val="id-ID"/>
              </w:rPr>
            </w:pPr>
            <w:r w:rsidRPr="00AA5EFC">
              <w:rPr>
                <w:bCs/>
                <w:lang w:val="id-ID"/>
              </w:rPr>
              <w:t xml:space="preserve">Menjelaskan prosedur </w:t>
            </w:r>
            <w:r w:rsidRPr="00AA5EFC">
              <w:t>data bentuk string dan pelbagai propertinya</w:t>
            </w:r>
            <w:r w:rsidRPr="00AA5EFC">
              <w:rPr>
                <w:bCs/>
                <w:lang w:val="id-ID"/>
              </w:rPr>
              <w:t xml:space="preserve">  dalam pemrograman aplikasi berorientasi obyek.</w:t>
            </w:r>
          </w:p>
          <w:p w14:paraId="060279A0" w14:textId="77777777" w:rsidR="00F77107" w:rsidRPr="00AA5EFC" w:rsidRDefault="00F77107" w:rsidP="00E03BFD">
            <w:pPr>
              <w:pStyle w:val="ListParagraph"/>
              <w:numPr>
                <w:ilvl w:val="0"/>
                <w:numId w:val="4"/>
              </w:numPr>
              <w:spacing w:line="360" w:lineRule="auto"/>
              <w:ind w:right="-58"/>
              <w:rPr>
                <w:bCs/>
                <w:lang w:val="id-ID"/>
              </w:rPr>
            </w:pPr>
            <w:r w:rsidRPr="00AA5EFC">
              <w:rPr>
                <w:bCs/>
                <w:lang w:val="id-ID"/>
              </w:rPr>
              <w:t xml:space="preserve">Menentukan penggunaan </w:t>
            </w:r>
            <w:r w:rsidRPr="00AA5EFC">
              <w:t xml:space="preserve">data </w:t>
            </w:r>
            <w:r w:rsidRPr="00AA5EFC">
              <w:lastRenderedPageBreak/>
              <w:t>bentuk string dan pelbagai propertinya</w:t>
            </w:r>
            <w:r w:rsidRPr="00AA5EFC">
              <w:rPr>
                <w:bCs/>
                <w:lang w:val="id-ID"/>
              </w:rPr>
              <w:t xml:space="preserve"> dalam pemrograman aplikasi berorientasi obyek.</w:t>
            </w:r>
          </w:p>
          <w:p w14:paraId="2800AFA4" w14:textId="77777777" w:rsidR="00F77107" w:rsidRPr="00AA5EFC" w:rsidRDefault="00F77107" w:rsidP="00E03BFD">
            <w:pPr>
              <w:pStyle w:val="ListParagraph"/>
              <w:numPr>
                <w:ilvl w:val="0"/>
                <w:numId w:val="4"/>
              </w:numPr>
              <w:spacing w:line="360" w:lineRule="auto"/>
              <w:ind w:right="-58"/>
              <w:rPr>
                <w:bCs/>
                <w:lang w:val="id-ID"/>
              </w:rPr>
            </w:pPr>
            <w:r w:rsidRPr="00AA5EFC">
              <w:rPr>
                <w:bCs/>
                <w:lang w:val="id-ID"/>
              </w:rPr>
              <w:t xml:space="preserve">Menerapkan </w:t>
            </w:r>
            <w:r w:rsidRPr="00AA5EFC">
              <w:t>data bentuk string dan pelbagai propertinya</w:t>
            </w:r>
            <w:r w:rsidRPr="00AA5EFC">
              <w:rPr>
                <w:bCs/>
                <w:lang w:val="id-ID"/>
              </w:rPr>
              <w:t xml:space="preserve"> dalam pemrograman aplikasi berorientasi obyek.</w:t>
            </w:r>
          </w:p>
          <w:p w14:paraId="3D5EE91D" w14:textId="77777777" w:rsidR="00F77107" w:rsidRPr="00AA5EFC" w:rsidRDefault="00F77107" w:rsidP="00E03BFD">
            <w:pPr>
              <w:pStyle w:val="ListParagraph"/>
              <w:numPr>
                <w:ilvl w:val="0"/>
                <w:numId w:val="5"/>
              </w:numPr>
              <w:spacing w:line="360" w:lineRule="auto"/>
              <w:ind w:right="-58"/>
              <w:rPr>
                <w:bCs/>
                <w:lang w:val="id-ID"/>
              </w:rPr>
            </w:pPr>
            <w:r w:rsidRPr="00AA5EFC">
              <w:rPr>
                <w:bCs/>
                <w:lang w:val="id-ID"/>
              </w:rPr>
              <w:t xml:space="preserve">Merancang program aplikasi berorientasi obyek dengan penerapan </w:t>
            </w:r>
            <w:r w:rsidRPr="00AA5EFC">
              <w:t>data bentuk string dan pelbagai propertinya</w:t>
            </w:r>
            <w:r w:rsidRPr="00AA5EFC">
              <w:rPr>
                <w:lang w:val="id-ID"/>
              </w:rPr>
              <w:t>.</w:t>
            </w:r>
          </w:p>
          <w:p w14:paraId="7D21E2C3" w14:textId="77777777" w:rsidR="00F77107" w:rsidRPr="00AA5EFC" w:rsidRDefault="00F77107" w:rsidP="00E03BFD">
            <w:pPr>
              <w:pStyle w:val="ListParagraph"/>
              <w:numPr>
                <w:ilvl w:val="0"/>
                <w:numId w:val="5"/>
              </w:numPr>
              <w:spacing w:line="360" w:lineRule="auto"/>
              <w:ind w:right="-58"/>
              <w:rPr>
                <w:bCs/>
                <w:lang w:val="id-ID"/>
              </w:rPr>
            </w:pPr>
            <w:r w:rsidRPr="00AA5EFC">
              <w:rPr>
                <w:bCs/>
                <w:lang w:val="id-ID"/>
              </w:rPr>
              <w:lastRenderedPageBreak/>
              <w:t xml:space="preserve">Membuat kode program aplikasi berorientasi obyek yang menerapkan </w:t>
            </w:r>
            <w:r w:rsidRPr="00AA5EFC">
              <w:t>data bentuk string dan pelbagai propertinya</w:t>
            </w:r>
            <w:r w:rsidRPr="00AA5EFC">
              <w:rPr>
                <w:lang w:val="id-ID"/>
              </w:rPr>
              <w:t>.</w:t>
            </w:r>
          </w:p>
          <w:p w14:paraId="18053BE4" w14:textId="77777777" w:rsidR="00F77107" w:rsidRPr="00AA5EFC" w:rsidRDefault="00F77107" w:rsidP="00E03BFD">
            <w:pPr>
              <w:pStyle w:val="ListParagraph"/>
              <w:numPr>
                <w:ilvl w:val="0"/>
                <w:numId w:val="5"/>
              </w:numPr>
              <w:spacing w:line="360" w:lineRule="auto"/>
              <w:ind w:right="-58"/>
              <w:rPr>
                <w:rFonts w:eastAsia="Arial Unicode MS"/>
                <w:lang w:val="id-ID"/>
              </w:rPr>
            </w:pPr>
            <w:r w:rsidRPr="00AA5EFC">
              <w:rPr>
                <w:bCs/>
                <w:lang w:val="id-ID"/>
              </w:rPr>
              <w:t xml:space="preserve">Menguji program aplikasi berorientasi obyek yang menerapkan </w:t>
            </w:r>
            <w:r w:rsidRPr="00AA5EFC">
              <w:t>data bentuk string dan pelbagai propertinya</w:t>
            </w:r>
            <w:r w:rsidRPr="00AA5EFC">
              <w:rPr>
                <w:bCs/>
                <w:i/>
                <w:lang w:val="id-ID"/>
              </w:rPr>
              <w:t>.</w:t>
            </w:r>
            <w:r w:rsidRPr="00AA5EFC">
              <w:rPr>
                <w:bCs/>
                <w:lang w:val="id-ID"/>
              </w:rPr>
              <w:t xml:space="preserve"> </w:t>
            </w:r>
          </w:p>
        </w:tc>
        <w:tc>
          <w:tcPr>
            <w:tcW w:w="729" w:type="pct"/>
            <w:shd w:val="clear" w:color="auto" w:fill="auto"/>
            <w:tcMar>
              <w:left w:w="57" w:type="dxa"/>
              <w:right w:w="57" w:type="dxa"/>
            </w:tcMar>
          </w:tcPr>
          <w:p w14:paraId="1BD766C8" w14:textId="77777777" w:rsidR="00F77107" w:rsidRPr="00AA5EFC" w:rsidRDefault="00F77107" w:rsidP="00E03BFD">
            <w:pPr>
              <w:pStyle w:val="ListParagraph"/>
              <w:numPr>
                <w:ilvl w:val="0"/>
                <w:numId w:val="3"/>
              </w:numPr>
              <w:spacing w:line="360" w:lineRule="auto"/>
              <w:ind w:right="218"/>
              <w:rPr>
                <w:bCs/>
              </w:rPr>
            </w:pPr>
            <w:r w:rsidRPr="00AA5EFC">
              <w:rPr>
                <w:bCs/>
                <w:lang w:val="id-ID"/>
              </w:rPr>
              <w:lastRenderedPageBreak/>
              <w:t>Konsep penggunaan data tipe string dalam pemrograman berbasis oop.</w:t>
            </w:r>
          </w:p>
          <w:p w14:paraId="318ECF0A" w14:textId="77777777" w:rsidR="00F77107" w:rsidRPr="00AA5EFC" w:rsidRDefault="00F77107" w:rsidP="00E03BFD">
            <w:pPr>
              <w:pStyle w:val="ListParagraph"/>
              <w:numPr>
                <w:ilvl w:val="0"/>
                <w:numId w:val="3"/>
              </w:numPr>
              <w:spacing w:line="360" w:lineRule="auto"/>
              <w:ind w:right="218"/>
              <w:rPr>
                <w:bCs/>
              </w:rPr>
            </w:pPr>
            <w:r w:rsidRPr="00AA5EFC">
              <w:rPr>
                <w:bCs/>
                <w:lang w:val="id-ID"/>
              </w:rPr>
              <w:t>Prosedur pembuatan program berbasis oop dengan menerapkan data tipe string.</w:t>
            </w:r>
          </w:p>
        </w:tc>
        <w:tc>
          <w:tcPr>
            <w:tcW w:w="286" w:type="pct"/>
            <w:shd w:val="clear" w:color="auto" w:fill="auto"/>
            <w:tcMar>
              <w:left w:w="57" w:type="dxa"/>
              <w:right w:w="57" w:type="dxa"/>
            </w:tcMar>
          </w:tcPr>
          <w:p w14:paraId="4EA977F1" w14:textId="77777777" w:rsidR="00F77107" w:rsidRPr="00AA5EFC" w:rsidRDefault="00F77107" w:rsidP="004C54F9">
            <w:pPr>
              <w:pStyle w:val="ListParagraph"/>
              <w:spacing w:line="360" w:lineRule="auto"/>
              <w:ind w:left="103"/>
              <w:jc w:val="center"/>
              <w:rPr>
                <w:bCs/>
                <w:lang w:val="id-ID"/>
              </w:rPr>
            </w:pPr>
            <w:r w:rsidRPr="00AA5EFC">
              <w:rPr>
                <w:bCs/>
                <w:lang w:val="id-ID"/>
              </w:rPr>
              <w:t>8</w:t>
            </w:r>
          </w:p>
        </w:tc>
        <w:tc>
          <w:tcPr>
            <w:tcW w:w="773" w:type="pct"/>
            <w:shd w:val="clear" w:color="auto" w:fill="auto"/>
            <w:tcMar>
              <w:left w:w="57" w:type="dxa"/>
              <w:right w:w="57" w:type="dxa"/>
            </w:tcMar>
          </w:tcPr>
          <w:p w14:paraId="566B3310"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data bentuk string dan pelbagai propertinya</w:t>
            </w:r>
          </w:p>
          <w:p w14:paraId="6992D6D5"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data bentuk string dan pelbagai propertinya</w:t>
            </w:r>
          </w:p>
          <w:p w14:paraId="4148AA68"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w:t>
            </w:r>
            <w:r w:rsidRPr="00AA5EFC">
              <w:t>data bentuk string dan pelbagai propertinya</w:t>
            </w:r>
          </w:p>
          <w:p w14:paraId="1BBE2961"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lastRenderedPageBreak/>
              <w:t xml:space="preserve">Mengomunikasikan tentang </w:t>
            </w:r>
            <w:r w:rsidRPr="00AA5EFC">
              <w:t>data bentuk string dan pelbagai propertinya</w:t>
            </w:r>
          </w:p>
        </w:tc>
        <w:tc>
          <w:tcPr>
            <w:tcW w:w="365" w:type="pct"/>
            <w:shd w:val="clear" w:color="auto" w:fill="auto"/>
            <w:tcMar>
              <w:left w:w="57" w:type="dxa"/>
              <w:right w:w="57" w:type="dxa"/>
            </w:tcMar>
          </w:tcPr>
          <w:p w14:paraId="694640A8" w14:textId="77777777" w:rsidR="00F77107" w:rsidRPr="00AA5EFC" w:rsidRDefault="00F77107" w:rsidP="004C54F9">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472B65BE" w14:textId="77777777" w:rsidR="00F77107" w:rsidRPr="00AA5EFC" w:rsidRDefault="00F77107" w:rsidP="004C54F9">
            <w:pPr>
              <w:tabs>
                <w:tab w:val="left" w:pos="1134"/>
                <w:tab w:val="left" w:pos="1276"/>
              </w:tabs>
              <w:spacing w:before="120" w:line="360" w:lineRule="auto"/>
              <w:contextualSpacing/>
              <w:jc w:val="center"/>
              <w:rPr>
                <w:rFonts w:eastAsia="Calibri"/>
                <w:lang w:eastAsia="id-ID"/>
              </w:rPr>
            </w:pPr>
          </w:p>
          <w:p w14:paraId="66EAF566" w14:textId="77777777" w:rsidR="00F77107" w:rsidRPr="00AA5EFC" w:rsidRDefault="00F77107" w:rsidP="004C54F9">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329A37BE" w14:textId="53611F11" w:rsidR="00F77107" w:rsidRDefault="00F77107">
            <w:r>
              <w:t xml:space="preserve">Buku </w:t>
            </w:r>
            <w:r w:rsidR="00B87AF0">
              <w:t>Pemrograman Berorientasi Objek</w:t>
            </w:r>
            <w:r>
              <w:t xml:space="preserve"> kelas XI</w:t>
            </w:r>
            <w:r w:rsidR="00B87AF0">
              <w:t>I</w:t>
            </w:r>
            <w:r>
              <w:t>.</w:t>
            </w:r>
          </w:p>
          <w:p w14:paraId="3774E6D5" w14:textId="77777777" w:rsidR="00F77107" w:rsidRDefault="00F77107"/>
          <w:p w14:paraId="5CCD1273" w14:textId="5B3FD336" w:rsidR="00F77107" w:rsidRPr="00AA5EFC" w:rsidRDefault="00F77107">
            <w:r>
              <w:t>Academia.com “</w:t>
            </w:r>
            <w:r w:rsidR="00B87AF0">
              <w:t>Pemrograman Berorientasi Objek</w:t>
            </w:r>
            <w:r>
              <w:t>”</w:t>
            </w:r>
          </w:p>
        </w:tc>
        <w:tc>
          <w:tcPr>
            <w:tcW w:w="511" w:type="pct"/>
            <w:shd w:val="clear" w:color="auto" w:fill="auto"/>
          </w:tcPr>
          <w:p w14:paraId="56E80345" w14:textId="77777777" w:rsidR="00F77107" w:rsidRDefault="00F77107" w:rsidP="00E03BFD">
            <w:pPr>
              <w:pStyle w:val="ListParagraph"/>
              <w:numPr>
                <w:ilvl w:val="0"/>
                <w:numId w:val="25"/>
              </w:numPr>
              <w:spacing w:line="276" w:lineRule="auto"/>
              <w:ind w:left="317" w:hanging="284"/>
              <w:rPr>
                <w:rFonts w:eastAsia="Calibri"/>
                <w:lang w:val="en-US" w:eastAsia="id-ID"/>
              </w:rPr>
            </w:pPr>
            <w:r>
              <w:rPr>
                <w:rFonts w:eastAsia="Calibri"/>
                <w:lang w:val="en-US" w:eastAsia="id-ID"/>
              </w:rPr>
              <w:t>Disiplin</w:t>
            </w:r>
          </w:p>
          <w:p w14:paraId="1DD25F23" w14:textId="77777777" w:rsidR="00F77107" w:rsidRDefault="00F77107" w:rsidP="00E03BFD">
            <w:pPr>
              <w:pStyle w:val="ListParagraph"/>
              <w:numPr>
                <w:ilvl w:val="0"/>
                <w:numId w:val="25"/>
              </w:numPr>
              <w:spacing w:line="276" w:lineRule="auto"/>
              <w:ind w:left="317" w:hanging="284"/>
              <w:rPr>
                <w:rFonts w:eastAsia="Calibri"/>
                <w:lang w:val="en-US" w:eastAsia="id-ID"/>
              </w:rPr>
            </w:pPr>
            <w:r>
              <w:rPr>
                <w:rFonts w:eastAsia="Calibri"/>
                <w:lang w:val="en-US" w:eastAsia="id-ID"/>
              </w:rPr>
              <w:t>Tanggung Jawab</w:t>
            </w:r>
          </w:p>
          <w:p w14:paraId="2A9878DD" w14:textId="77777777" w:rsidR="00F77107" w:rsidRDefault="00F77107" w:rsidP="00E03BFD">
            <w:pPr>
              <w:pStyle w:val="ListParagraph"/>
              <w:numPr>
                <w:ilvl w:val="0"/>
                <w:numId w:val="25"/>
              </w:numPr>
              <w:spacing w:line="276" w:lineRule="auto"/>
              <w:ind w:left="317" w:hanging="284"/>
              <w:rPr>
                <w:rFonts w:eastAsia="Calibri"/>
                <w:lang w:val="en-US" w:eastAsia="id-ID"/>
              </w:rPr>
            </w:pPr>
            <w:r>
              <w:rPr>
                <w:rFonts w:eastAsia="Calibri"/>
                <w:lang w:val="en-US" w:eastAsia="id-ID"/>
              </w:rPr>
              <w:t>Jujur</w:t>
            </w:r>
          </w:p>
          <w:p w14:paraId="36618423" w14:textId="77777777" w:rsidR="00F77107" w:rsidRDefault="00F77107" w:rsidP="00E03BFD">
            <w:pPr>
              <w:pStyle w:val="ListParagraph"/>
              <w:numPr>
                <w:ilvl w:val="0"/>
                <w:numId w:val="25"/>
              </w:numPr>
              <w:spacing w:line="276" w:lineRule="auto"/>
              <w:ind w:left="317" w:hanging="284"/>
              <w:rPr>
                <w:rFonts w:eastAsia="Calibri"/>
                <w:lang w:val="en-US" w:eastAsia="id-ID"/>
              </w:rPr>
            </w:pPr>
            <w:r>
              <w:rPr>
                <w:rFonts w:eastAsia="Calibri"/>
                <w:lang w:val="en-US" w:eastAsia="id-ID"/>
              </w:rPr>
              <w:t>Santun</w:t>
            </w:r>
          </w:p>
          <w:p w14:paraId="45997FD5" w14:textId="77777777" w:rsidR="00F77107" w:rsidRPr="00AA5EFC" w:rsidRDefault="00F77107"/>
        </w:tc>
      </w:tr>
      <w:tr w:rsidR="0046249D" w:rsidRPr="00AA5EFC" w14:paraId="2915F8A5" w14:textId="55B6DE86" w:rsidTr="0046249D">
        <w:trPr>
          <w:gridAfter w:val="1"/>
          <w:wAfter w:w="6" w:type="pct"/>
          <w:trHeight w:val="1269"/>
        </w:trPr>
        <w:tc>
          <w:tcPr>
            <w:tcW w:w="838" w:type="pct"/>
            <w:shd w:val="clear" w:color="auto" w:fill="auto"/>
            <w:tcMar>
              <w:left w:w="57" w:type="dxa"/>
              <w:right w:w="57" w:type="dxa"/>
            </w:tcMar>
          </w:tcPr>
          <w:p w14:paraId="3601E97F" w14:textId="77777777" w:rsidR="007E3674" w:rsidRPr="00AA5EFC" w:rsidRDefault="007E3674" w:rsidP="004C54F9">
            <w:pPr>
              <w:pStyle w:val="ListParagraph"/>
              <w:numPr>
                <w:ilvl w:val="0"/>
                <w:numId w:val="1"/>
              </w:numPr>
              <w:spacing w:line="360" w:lineRule="auto"/>
              <w:ind w:left="567" w:hanging="567"/>
              <w:rPr>
                <w:lang w:val="id-ID"/>
              </w:rPr>
            </w:pPr>
            <w:r w:rsidRPr="00AA5EFC">
              <w:rPr>
                <w:lang w:val="id-ID"/>
              </w:rPr>
              <w:lastRenderedPageBreak/>
              <w:t>Menerapkan</w:t>
            </w:r>
            <w:r w:rsidRPr="00AA5EFC">
              <w:t xml:space="preserve"> </w:t>
            </w:r>
            <w:r w:rsidRPr="00AA5EFC">
              <w:rPr>
                <w:i/>
              </w:rPr>
              <w:t>collection</w:t>
            </w:r>
            <w:r w:rsidRPr="00AA5EFC">
              <w:t xml:space="preserve"> sebagai media penyimpanan data</w:t>
            </w:r>
          </w:p>
          <w:p w14:paraId="02677FC9" w14:textId="77777777" w:rsidR="007E3674" w:rsidRPr="00AA5EFC" w:rsidRDefault="007E3674" w:rsidP="004C54F9">
            <w:pPr>
              <w:pStyle w:val="ListParagraph"/>
              <w:spacing w:line="360" w:lineRule="auto"/>
              <w:ind w:left="567"/>
              <w:rPr>
                <w:lang w:val="id-ID"/>
              </w:rPr>
            </w:pPr>
          </w:p>
          <w:p w14:paraId="579E02E8" w14:textId="77777777" w:rsidR="007E3674" w:rsidRPr="00AA5EFC" w:rsidRDefault="007E3674" w:rsidP="004C54F9">
            <w:pPr>
              <w:pStyle w:val="ListParagraph"/>
              <w:numPr>
                <w:ilvl w:val="0"/>
                <w:numId w:val="2"/>
              </w:numPr>
              <w:spacing w:line="360" w:lineRule="auto"/>
              <w:ind w:left="567" w:hanging="567"/>
              <w:rPr>
                <w:lang w:val="id-ID"/>
              </w:rPr>
            </w:pPr>
            <w:r w:rsidRPr="00AA5EFC">
              <w:rPr>
                <w:bCs/>
                <w:lang w:val="id-ID"/>
              </w:rPr>
              <w:t>Membuat kode program</w:t>
            </w:r>
            <w:r w:rsidRPr="00AA5EFC">
              <w:rPr>
                <w:bCs/>
              </w:rPr>
              <w:t xml:space="preserve"> </w:t>
            </w:r>
            <w:r w:rsidRPr="00AA5EFC">
              <w:rPr>
                <w:bCs/>
                <w:i/>
              </w:rPr>
              <w:lastRenderedPageBreak/>
              <w:t>co</w:t>
            </w:r>
            <w:r w:rsidRPr="00AA5EFC">
              <w:rPr>
                <w:bCs/>
                <w:i/>
                <w:lang w:val="id-ID"/>
              </w:rPr>
              <w:t>l</w:t>
            </w:r>
            <w:r w:rsidRPr="00AA5EFC">
              <w:rPr>
                <w:bCs/>
                <w:i/>
              </w:rPr>
              <w:t>lection</w:t>
            </w:r>
            <w:r w:rsidRPr="00AA5EFC">
              <w:rPr>
                <w:bCs/>
              </w:rPr>
              <w:t xml:space="preserve"> sebagai penyimpan data</w:t>
            </w:r>
          </w:p>
        </w:tc>
        <w:tc>
          <w:tcPr>
            <w:tcW w:w="933" w:type="pct"/>
            <w:shd w:val="clear" w:color="auto" w:fill="auto"/>
            <w:tcMar>
              <w:left w:w="57" w:type="dxa"/>
              <w:right w:w="57" w:type="dxa"/>
            </w:tcMar>
          </w:tcPr>
          <w:p w14:paraId="63E263A9" w14:textId="77777777" w:rsidR="007E3674" w:rsidRPr="00AA5EFC" w:rsidRDefault="007E3674" w:rsidP="00E03BFD">
            <w:pPr>
              <w:pStyle w:val="ListParagraph"/>
              <w:numPr>
                <w:ilvl w:val="0"/>
                <w:numId w:val="6"/>
              </w:numPr>
              <w:spacing w:line="360" w:lineRule="auto"/>
              <w:ind w:right="-58"/>
              <w:rPr>
                <w:bCs/>
                <w:lang w:val="id-ID"/>
              </w:rPr>
            </w:pPr>
            <w:r w:rsidRPr="00AA5EFC">
              <w:rPr>
                <w:bCs/>
                <w:lang w:val="id-ID"/>
              </w:rPr>
              <w:lastRenderedPageBreak/>
              <w:t xml:space="preserve">Menjelaskan konsep </w:t>
            </w:r>
            <w:r w:rsidRPr="00AA5EFC">
              <w:rPr>
                <w:i/>
              </w:rPr>
              <w:t>collection</w:t>
            </w:r>
            <w:r w:rsidRPr="00AA5EFC">
              <w:t xml:space="preserve"> sebagai media penyimpanan data</w:t>
            </w:r>
            <w:r w:rsidRPr="00AA5EFC">
              <w:rPr>
                <w:bCs/>
                <w:lang w:val="id-ID"/>
              </w:rPr>
              <w:t xml:space="preserve"> dalam pemrograman </w:t>
            </w:r>
            <w:r w:rsidRPr="00AA5EFC">
              <w:rPr>
                <w:bCs/>
                <w:lang w:val="id-ID"/>
              </w:rPr>
              <w:lastRenderedPageBreak/>
              <w:t>aplikasi berorientasi obyek.</w:t>
            </w:r>
          </w:p>
          <w:p w14:paraId="7F163204" w14:textId="77777777" w:rsidR="007E3674" w:rsidRPr="00AA5EFC" w:rsidRDefault="007E3674" w:rsidP="00E03BFD">
            <w:pPr>
              <w:pStyle w:val="ListParagraph"/>
              <w:numPr>
                <w:ilvl w:val="0"/>
                <w:numId w:val="6"/>
              </w:numPr>
              <w:spacing w:line="360" w:lineRule="auto"/>
              <w:ind w:right="-58"/>
              <w:rPr>
                <w:bCs/>
                <w:lang w:val="id-ID"/>
              </w:rPr>
            </w:pPr>
            <w:r w:rsidRPr="00AA5EFC">
              <w:rPr>
                <w:bCs/>
                <w:lang w:val="id-ID"/>
              </w:rPr>
              <w:t xml:space="preserve">Menjelaskan prosedur </w:t>
            </w:r>
            <w:r w:rsidRPr="00AA5EFC">
              <w:rPr>
                <w:i/>
              </w:rPr>
              <w:t>collection</w:t>
            </w:r>
            <w:r w:rsidRPr="00AA5EFC">
              <w:t xml:space="preserve"> sebagai media penyimpanan data</w:t>
            </w:r>
            <w:r w:rsidRPr="00AA5EFC">
              <w:rPr>
                <w:bCs/>
                <w:lang w:val="id-ID"/>
              </w:rPr>
              <w:t xml:space="preserve">  dalam pemrograman aplikasi berorientasi obyek.</w:t>
            </w:r>
          </w:p>
          <w:p w14:paraId="1189CBAD" w14:textId="77777777" w:rsidR="007E3674" w:rsidRPr="00AA5EFC" w:rsidRDefault="007E3674" w:rsidP="00E03BFD">
            <w:pPr>
              <w:pStyle w:val="ListParagraph"/>
              <w:numPr>
                <w:ilvl w:val="0"/>
                <w:numId w:val="6"/>
              </w:numPr>
              <w:spacing w:line="360" w:lineRule="auto"/>
              <w:ind w:right="-58"/>
              <w:rPr>
                <w:bCs/>
                <w:lang w:val="id-ID"/>
              </w:rPr>
            </w:pPr>
            <w:r w:rsidRPr="00AA5EFC">
              <w:rPr>
                <w:bCs/>
                <w:lang w:val="id-ID"/>
              </w:rPr>
              <w:t xml:space="preserve">Menentukan penggunaan </w:t>
            </w:r>
            <w:r w:rsidRPr="00AA5EFC">
              <w:rPr>
                <w:i/>
              </w:rPr>
              <w:t>collection</w:t>
            </w:r>
            <w:r w:rsidRPr="00AA5EFC">
              <w:t xml:space="preserve"> sebagai media penyimpanan data</w:t>
            </w:r>
            <w:r w:rsidRPr="00AA5EFC">
              <w:rPr>
                <w:bCs/>
                <w:lang w:val="id-ID"/>
              </w:rPr>
              <w:t xml:space="preserve"> dalam pemrograman aplikasi berorientasi obyek.</w:t>
            </w:r>
          </w:p>
          <w:p w14:paraId="6E576803" w14:textId="77777777" w:rsidR="007E3674" w:rsidRPr="00AA5EFC" w:rsidRDefault="007E3674" w:rsidP="00E03BFD">
            <w:pPr>
              <w:pStyle w:val="ListParagraph"/>
              <w:numPr>
                <w:ilvl w:val="0"/>
                <w:numId w:val="6"/>
              </w:numPr>
              <w:spacing w:line="360" w:lineRule="auto"/>
              <w:ind w:right="-58"/>
              <w:rPr>
                <w:bCs/>
                <w:lang w:val="id-ID"/>
              </w:rPr>
            </w:pPr>
            <w:r w:rsidRPr="00AA5EFC">
              <w:rPr>
                <w:bCs/>
                <w:lang w:val="id-ID"/>
              </w:rPr>
              <w:t xml:space="preserve">Menerapkan </w:t>
            </w:r>
            <w:r w:rsidRPr="00AA5EFC">
              <w:rPr>
                <w:i/>
              </w:rPr>
              <w:t>collection</w:t>
            </w:r>
            <w:r w:rsidRPr="00AA5EFC">
              <w:t xml:space="preserve"> sebagai </w:t>
            </w:r>
            <w:r w:rsidRPr="00AA5EFC">
              <w:lastRenderedPageBreak/>
              <w:t>media penyimpanan data</w:t>
            </w:r>
            <w:r w:rsidRPr="00AA5EFC">
              <w:rPr>
                <w:bCs/>
                <w:lang w:val="id-ID"/>
              </w:rPr>
              <w:t xml:space="preserve"> dalam pemrograman aplikasi berorientasi obyek.</w:t>
            </w:r>
          </w:p>
          <w:p w14:paraId="2A3E35D3" w14:textId="77777777" w:rsidR="007E3674" w:rsidRPr="00AA5EFC" w:rsidRDefault="007E3674" w:rsidP="00E03BFD">
            <w:pPr>
              <w:pStyle w:val="ListParagraph"/>
              <w:numPr>
                <w:ilvl w:val="0"/>
                <w:numId w:val="7"/>
              </w:numPr>
              <w:spacing w:line="360" w:lineRule="auto"/>
              <w:ind w:right="-58"/>
              <w:rPr>
                <w:bCs/>
                <w:lang w:val="id-ID"/>
              </w:rPr>
            </w:pPr>
            <w:r w:rsidRPr="00AA5EFC">
              <w:rPr>
                <w:bCs/>
                <w:lang w:val="id-ID"/>
              </w:rPr>
              <w:t xml:space="preserve">Merancang program aplikasi berorientasi obyek dengan penerapan </w:t>
            </w:r>
            <w:r w:rsidRPr="00AA5EFC">
              <w:rPr>
                <w:i/>
              </w:rPr>
              <w:t>collection</w:t>
            </w:r>
            <w:r w:rsidRPr="00AA5EFC">
              <w:t xml:space="preserve"> </w:t>
            </w:r>
            <w:r w:rsidRPr="00AA5EFC">
              <w:rPr>
                <w:lang w:val="id-ID"/>
              </w:rPr>
              <w:t xml:space="preserve"> </w:t>
            </w:r>
            <w:r w:rsidRPr="00AA5EFC">
              <w:t>sebagai media penyimpanan data</w:t>
            </w:r>
            <w:r w:rsidRPr="00AA5EFC">
              <w:rPr>
                <w:lang w:val="id-ID"/>
              </w:rPr>
              <w:t>.</w:t>
            </w:r>
          </w:p>
          <w:p w14:paraId="2FA3A783" w14:textId="77777777" w:rsidR="007E3674" w:rsidRPr="00AA5EFC" w:rsidRDefault="007E3674" w:rsidP="00E03BFD">
            <w:pPr>
              <w:pStyle w:val="ListParagraph"/>
              <w:numPr>
                <w:ilvl w:val="0"/>
                <w:numId w:val="7"/>
              </w:numPr>
              <w:spacing w:line="360" w:lineRule="auto"/>
              <w:ind w:right="-58"/>
              <w:rPr>
                <w:bCs/>
                <w:lang w:val="id-ID"/>
              </w:rPr>
            </w:pPr>
            <w:r w:rsidRPr="00AA5EFC">
              <w:rPr>
                <w:bCs/>
                <w:lang w:val="id-ID"/>
              </w:rPr>
              <w:t xml:space="preserve">Membuat kode program aplikasi berorientasi obyek yang menerapkan </w:t>
            </w:r>
            <w:r w:rsidRPr="00AA5EFC">
              <w:rPr>
                <w:i/>
              </w:rPr>
              <w:t>collection</w:t>
            </w:r>
            <w:r w:rsidRPr="00AA5EFC">
              <w:t xml:space="preserve"> sebagai media penyimpanan data</w:t>
            </w:r>
            <w:r w:rsidRPr="00AA5EFC">
              <w:rPr>
                <w:lang w:val="id-ID"/>
              </w:rPr>
              <w:t>.</w:t>
            </w:r>
          </w:p>
          <w:p w14:paraId="345E077C" w14:textId="77777777" w:rsidR="007E3674" w:rsidRPr="00AA5EFC" w:rsidRDefault="007E3674" w:rsidP="00E03BFD">
            <w:pPr>
              <w:pStyle w:val="ListParagraph"/>
              <w:numPr>
                <w:ilvl w:val="0"/>
                <w:numId w:val="7"/>
              </w:numPr>
              <w:spacing w:line="360" w:lineRule="auto"/>
              <w:ind w:right="-58"/>
              <w:rPr>
                <w:rFonts w:eastAsia="Arial Unicode MS"/>
                <w:lang w:val="id-ID"/>
              </w:rPr>
            </w:pPr>
            <w:r w:rsidRPr="00AA5EFC">
              <w:rPr>
                <w:bCs/>
                <w:lang w:val="id-ID"/>
              </w:rPr>
              <w:lastRenderedPageBreak/>
              <w:t xml:space="preserve">Menguji program aplikasi berorientasi obyek yang menerapkan </w:t>
            </w:r>
            <w:r w:rsidRPr="00AA5EFC">
              <w:rPr>
                <w:i/>
              </w:rPr>
              <w:t>collection</w:t>
            </w:r>
            <w:r w:rsidRPr="00AA5EFC">
              <w:t xml:space="preserve"> sebagai media penyimpanan data</w:t>
            </w:r>
            <w:r w:rsidRPr="00AA5EFC">
              <w:rPr>
                <w:bCs/>
                <w:i/>
                <w:lang w:val="id-ID"/>
              </w:rPr>
              <w:t>.</w:t>
            </w:r>
            <w:r w:rsidRPr="00AA5EFC">
              <w:rPr>
                <w:bCs/>
                <w:lang w:val="id-ID"/>
              </w:rPr>
              <w:t xml:space="preserve"> </w:t>
            </w:r>
          </w:p>
        </w:tc>
        <w:tc>
          <w:tcPr>
            <w:tcW w:w="729" w:type="pct"/>
            <w:shd w:val="clear" w:color="auto" w:fill="auto"/>
            <w:tcMar>
              <w:left w:w="57" w:type="dxa"/>
              <w:right w:w="57" w:type="dxa"/>
            </w:tcMar>
          </w:tcPr>
          <w:p w14:paraId="1651F10C" w14:textId="77777777" w:rsidR="007E3674" w:rsidRPr="00AA5EFC" w:rsidRDefault="00931287" w:rsidP="00E03BFD">
            <w:pPr>
              <w:pStyle w:val="ListParagraph"/>
              <w:numPr>
                <w:ilvl w:val="0"/>
                <w:numId w:val="3"/>
              </w:numPr>
              <w:spacing w:line="360" w:lineRule="auto"/>
              <w:ind w:right="218"/>
              <w:rPr>
                <w:bCs/>
              </w:rPr>
            </w:pPr>
            <w:r w:rsidRPr="00AA5EFC">
              <w:rPr>
                <w:bCs/>
                <w:lang w:val="id-ID"/>
              </w:rPr>
              <w:lastRenderedPageBreak/>
              <w:t xml:space="preserve">Konsep penerapan </w:t>
            </w:r>
            <w:r w:rsidRPr="00AA5EFC">
              <w:rPr>
                <w:bCs/>
                <w:i/>
                <w:lang w:val="id-ID"/>
              </w:rPr>
              <w:t xml:space="preserve">collection </w:t>
            </w:r>
            <w:r w:rsidRPr="00AA5EFC">
              <w:rPr>
                <w:bCs/>
                <w:lang w:val="id-ID"/>
              </w:rPr>
              <w:t xml:space="preserve">sebagai penyimpan data dalam </w:t>
            </w:r>
            <w:r w:rsidRPr="00AA5EFC">
              <w:rPr>
                <w:bCs/>
                <w:lang w:val="id-ID"/>
              </w:rPr>
              <w:lastRenderedPageBreak/>
              <w:t>pemrograman berbasis oop.</w:t>
            </w:r>
          </w:p>
          <w:p w14:paraId="60991A65" w14:textId="77777777" w:rsidR="00931287" w:rsidRPr="00AA5EFC" w:rsidRDefault="00931287" w:rsidP="00E03BFD">
            <w:pPr>
              <w:pStyle w:val="ListParagraph"/>
              <w:numPr>
                <w:ilvl w:val="0"/>
                <w:numId w:val="3"/>
              </w:numPr>
              <w:spacing w:line="360" w:lineRule="auto"/>
              <w:ind w:right="218"/>
              <w:rPr>
                <w:bCs/>
              </w:rPr>
            </w:pPr>
            <w:r w:rsidRPr="00AA5EFC">
              <w:rPr>
                <w:bCs/>
                <w:lang w:val="id-ID"/>
              </w:rPr>
              <w:t xml:space="preserve">Prosedur pembuatan program aplikasi berbasis oop dengan menerapkan </w:t>
            </w:r>
            <w:r w:rsidRPr="00AA5EFC">
              <w:rPr>
                <w:bCs/>
                <w:i/>
                <w:lang w:val="id-ID"/>
              </w:rPr>
              <w:t xml:space="preserve">collection </w:t>
            </w:r>
            <w:r w:rsidRPr="00AA5EFC">
              <w:rPr>
                <w:bCs/>
                <w:lang w:val="id-ID"/>
              </w:rPr>
              <w:t>sebagai media penyimpan data.</w:t>
            </w:r>
          </w:p>
          <w:p w14:paraId="6C968801" w14:textId="77777777" w:rsidR="007E3674" w:rsidRPr="00AA5EFC" w:rsidRDefault="007E3674" w:rsidP="004C54F9">
            <w:pPr>
              <w:spacing w:line="360" w:lineRule="auto"/>
              <w:rPr>
                <w:bCs/>
                <w:lang w:val="id-ID"/>
              </w:rPr>
            </w:pPr>
          </w:p>
        </w:tc>
        <w:tc>
          <w:tcPr>
            <w:tcW w:w="286" w:type="pct"/>
            <w:shd w:val="clear" w:color="auto" w:fill="auto"/>
            <w:tcMar>
              <w:left w:w="57" w:type="dxa"/>
              <w:right w:w="57" w:type="dxa"/>
            </w:tcMar>
          </w:tcPr>
          <w:p w14:paraId="65EC7D1B" w14:textId="77777777" w:rsidR="007E3674" w:rsidRPr="00AA5EFC" w:rsidRDefault="007E3674" w:rsidP="004C54F9">
            <w:pPr>
              <w:pStyle w:val="ListParagraph"/>
              <w:spacing w:line="360" w:lineRule="auto"/>
              <w:ind w:left="103"/>
              <w:jc w:val="center"/>
              <w:rPr>
                <w:bCs/>
                <w:lang w:val="id-ID"/>
              </w:rPr>
            </w:pPr>
            <w:r w:rsidRPr="00AA5EFC">
              <w:rPr>
                <w:bCs/>
                <w:lang w:val="id-ID"/>
              </w:rPr>
              <w:lastRenderedPageBreak/>
              <w:t>16</w:t>
            </w:r>
          </w:p>
        </w:tc>
        <w:tc>
          <w:tcPr>
            <w:tcW w:w="773" w:type="pct"/>
            <w:shd w:val="clear" w:color="auto" w:fill="auto"/>
            <w:tcMar>
              <w:left w:w="57" w:type="dxa"/>
              <w:right w:w="57" w:type="dxa"/>
            </w:tcMar>
          </w:tcPr>
          <w:p w14:paraId="3C8860A2" w14:textId="77777777" w:rsidR="007E3674" w:rsidRPr="00AA5EFC" w:rsidRDefault="007E3674"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rPr>
                <w:i/>
              </w:rPr>
              <w:t>collection</w:t>
            </w:r>
            <w:r w:rsidRPr="00AA5EFC">
              <w:t xml:space="preserve"> sebagai media penyimpanan data</w:t>
            </w:r>
          </w:p>
          <w:p w14:paraId="56EFE8F0" w14:textId="77777777" w:rsidR="007E3674" w:rsidRPr="00AA5EFC" w:rsidRDefault="007E3674"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lastRenderedPageBreak/>
              <w:t xml:space="preserve">Mengumpulkan data tentang </w:t>
            </w:r>
            <w:r w:rsidRPr="00AA5EFC">
              <w:rPr>
                <w:i/>
              </w:rPr>
              <w:t>collection</w:t>
            </w:r>
            <w:r w:rsidRPr="00AA5EFC">
              <w:t xml:space="preserve"> sebagai media penyimpanan data</w:t>
            </w:r>
          </w:p>
          <w:p w14:paraId="4CC820F8" w14:textId="77777777" w:rsidR="007E3674" w:rsidRPr="00AA5EFC" w:rsidRDefault="007E3674"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rPr>
                <w:i/>
              </w:rPr>
              <w:t>collection</w:t>
            </w:r>
            <w:r w:rsidRPr="00AA5EFC">
              <w:t xml:space="preserve"> sebagai media penyimpanan data</w:t>
            </w:r>
          </w:p>
          <w:p w14:paraId="34A5A582" w14:textId="77777777" w:rsidR="007E3674" w:rsidRPr="00AA5EFC" w:rsidRDefault="007E3674"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rPr>
                <w:i/>
              </w:rPr>
              <w:t>collection</w:t>
            </w:r>
            <w:r w:rsidRPr="00AA5EFC">
              <w:t xml:space="preserve"> sebagai media penyimpanan data</w:t>
            </w:r>
          </w:p>
        </w:tc>
        <w:tc>
          <w:tcPr>
            <w:tcW w:w="365" w:type="pct"/>
            <w:shd w:val="clear" w:color="auto" w:fill="auto"/>
            <w:tcMar>
              <w:left w:w="57" w:type="dxa"/>
              <w:right w:w="57" w:type="dxa"/>
            </w:tcMar>
          </w:tcPr>
          <w:p w14:paraId="51CB36C8" w14:textId="77777777" w:rsidR="00E3634A" w:rsidRPr="00AA5EFC" w:rsidRDefault="00E3634A" w:rsidP="004C54F9">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7C01663A" w14:textId="77777777" w:rsidR="00E3634A" w:rsidRPr="00AA5EFC" w:rsidRDefault="00E3634A" w:rsidP="004C54F9">
            <w:pPr>
              <w:tabs>
                <w:tab w:val="left" w:pos="1134"/>
                <w:tab w:val="left" w:pos="1276"/>
              </w:tabs>
              <w:spacing w:before="120" w:line="360" w:lineRule="auto"/>
              <w:contextualSpacing/>
              <w:jc w:val="center"/>
              <w:rPr>
                <w:rFonts w:eastAsia="Calibri"/>
                <w:lang w:eastAsia="id-ID"/>
              </w:rPr>
            </w:pPr>
          </w:p>
          <w:p w14:paraId="5CBBBB86" w14:textId="77777777" w:rsidR="007E3674" w:rsidRPr="00AA5EFC" w:rsidRDefault="00E3634A" w:rsidP="004C54F9">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13B2EF7E" w14:textId="5ECA5A02" w:rsidR="00F77107" w:rsidRDefault="00F77107" w:rsidP="00F77107">
            <w:r>
              <w:t xml:space="preserve">Buku </w:t>
            </w:r>
            <w:r w:rsidR="00B87AF0">
              <w:t xml:space="preserve">Pemrograman Berorientasi Objek </w:t>
            </w:r>
            <w:r>
              <w:t>kelas X</w:t>
            </w:r>
            <w:r w:rsidR="00B87AF0">
              <w:t>I</w:t>
            </w:r>
            <w:r>
              <w:t>I.</w:t>
            </w:r>
          </w:p>
          <w:p w14:paraId="529A6806" w14:textId="77777777" w:rsidR="00F77107" w:rsidRDefault="00F77107" w:rsidP="00F77107"/>
          <w:p w14:paraId="2A9FF641" w14:textId="49F4EE16" w:rsidR="00F77107" w:rsidRPr="00AA5EFC" w:rsidRDefault="00F77107" w:rsidP="00F77107">
            <w:r>
              <w:t>Academia.com “</w:t>
            </w:r>
            <w:r w:rsidR="00B87AF0">
              <w:t>Pemrograman Berorientasi Objek</w:t>
            </w:r>
            <w:r>
              <w:t>”</w:t>
            </w:r>
          </w:p>
        </w:tc>
        <w:tc>
          <w:tcPr>
            <w:tcW w:w="511" w:type="pct"/>
            <w:shd w:val="clear" w:color="auto" w:fill="auto"/>
          </w:tcPr>
          <w:p w14:paraId="63ABAD96" w14:textId="77777777" w:rsidR="00F77107" w:rsidRDefault="00F77107" w:rsidP="00E03BFD">
            <w:pPr>
              <w:pStyle w:val="ListParagraph"/>
              <w:numPr>
                <w:ilvl w:val="0"/>
                <w:numId w:val="26"/>
              </w:numPr>
              <w:spacing w:line="276" w:lineRule="auto"/>
              <w:ind w:left="328"/>
              <w:rPr>
                <w:rFonts w:eastAsia="Calibri"/>
                <w:lang w:val="en-US" w:eastAsia="id-ID"/>
              </w:rPr>
            </w:pPr>
            <w:r>
              <w:rPr>
                <w:rFonts w:eastAsia="Calibri"/>
                <w:lang w:val="en-US" w:eastAsia="id-ID"/>
              </w:rPr>
              <w:t>Disiplin</w:t>
            </w:r>
          </w:p>
          <w:p w14:paraId="4C2F42AF" w14:textId="77777777" w:rsidR="00F77107" w:rsidRDefault="00F77107" w:rsidP="00E03BFD">
            <w:pPr>
              <w:pStyle w:val="ListParagraph"/>
              <w:numPr>
                <w:ilvl w:val="0"/>
                <w:numId w:val="26"/>
              </w:numPr>
              <w:spacing w:line="276" w:lineRule="auto"/>
              <w:ind w:left="317" w:hanging="284"/>
              <w:rPr>
                <w:rFonts w:eastAsia="Calibri"/>
                <w:lang w:val="en-US" w:eastAsia="id-ID"/>
              </w:rPr>
            </w:pPr>
            <w:r>
              <w:rPr>
                <w:rFonts w:eastAsia="Calibri"/>
                <w:lang w:val="en-US" w:eastAsia="id-ID"/>
              </w:rPr>
              <w:t>Tanggung Jawab</w:t>
            </w:r>
          </w:p>
          <w:p w14:paraId="4C1E22B1" w14:textId="77777777" w:rsidR="00F77107" w:rsidRDefault="00F77107" w:rsidP="00E03BFD">
            <w:pPr>
              <w:pStyle w:val="ListParagraph"/>
              <w:numPr>
                <w:ilvl w:val="0"/>
                <w:numId w:val="26"/>
              </w:numPr>
              <w:spacing w:line="276" w:lineRule="auto"/>
              <w:ind w:left="317" w:hanging="284"/>
              <w:rPr>
                <w:rFonts w:eastAsia="Calibri"/>
                <w:lang w:val="en-US" w:eastAsia="id-ID"/>
              </w:rPr>
            </w:pPr>
            <w:r>
              <w:rPr>
                <w:rFonts w:eastAsia="Calibri"/>
                <w:lang w:val="en-US" w:eastAsia="id-ID"/>
              </w:rPr>
              <w:t>Jujur</w:t>
            </w:r>
          </w:p>
          <w:p w14:paraId="3B25C874" w14:textId="77777777" w:rsidR="00F77107" w:rsidRDefault="00F77107" w:rsidP="00E03BFD">
            <w:pPr>
              <w:pStyle w:val="ListParagraph"/>
              <w:numPr>
                <w:ilvl w:val="0"/>
                <w:numId w:val="26"/>
              </w:numPr>
              <w:spacing w:line="276" w:lineRule="auto"/>
              <w:ind w:left="317" w:hanging="284"/>
              <w:rPr>
                <w:rFonts w:eastAsia="Calibri"/>
                <w:lang w:val="en-US" w:eastAsia="id-ID"/>
              </w:rPr>
            </w:pPr>
            <w:r>
              <w:rPr>
                <w:rFonts w:eastAsia="Calibri"/>
                <w:lang w:val="en-US" w:eastAsia="id-ID"/>
              </w:rPr>
              <w:t>Santun</w:t>
            </w:r>
          </w:p>
          <w:p w14:paraId="63839C62" w14:textId="77777777" w:rsidR="00F77107" w:rsidRPr="00AA5EFC" w:rsidRDefault="00F77107"/>
        </w:tc>
      </w:tr>
      <w:tr w:rsidR="0046249D" w:rsidRPr="00AA5EFC" w14:paraId="76810A9C" w14:textId="085FCAB1" w:rsidTr="0046249D">
        <w:trPr>
          <w:gridAfter w:val="1"/>
          <w:wAfter w:w="6" w:type="pct"/>
          <w:trHeight w:val="1269"/>
        </w:trPr>
        <w:tc>
          <w:tcPr>
            <w:tcW w:w="838" w:type="pct"/>
            <w:shd w:val="clear" w:color="auto" w:fill="auto"/>
            <w:tcMar>
              <w:left w:w="57" w:type="dxa"/>
              <w:right w:w="57" w:type="dxa"/>
            </w:tcMar>
          </w:tcPr>
          <w:p w14:paraId="4AF09A2C" w14:textId="77777777" w:rsidR="00F77107" w:rsidRPr="00AA5EFC" w:rsidRDefault="00F77107" w:rsidP="00F77107">
            <w:pPr>
              <w:pStyle w:val="ListParagraph"/>
              <w:numPr>
                <w:ilvl w:val="0"/>
                <w:numId w:val="1"/>
              </w:numPr>
              <w:spacing w:line="360" w:lineRule="auto"/>
              <w:ind w:left="567" w:hanging="567"/>
              <w:rPr>
                <w:lang w:val="id-ID"/>
              </w:rPr>
            </w:pPr>
            <w:r w:rsidRPr="00AA5EFC">
              <w:lastRenderedPageBreak/>
              <w:t xml:space="preserve">Menerapkan operasi </w:t>
            </w:r>
            <w:r w:rsidRPr="00AA5EFC">
              <w:rPr>
                <w:i/>
              </w:rPr>
              <w:t>file</w:t>
            </w:r>
            <w:r w:rsidRPr="00AA5EFC">
              <w:t xml:space="preserve"> dan </w:t>
            </w:r>
            <w:r w:rsidRPr="00AA5EFC">
              <w:rPr>
                <w:i/>
              </w:rPr>
              <w:t>Input</w:t>
            </w:r>
            <w:r w:rsidRPr="00AA5EFC">
              <w:t xml:space="preserve"> </w:t>
            </w:r>
            <w:r w:rsidRPr="00AA5EFC">
              <w:rPr>
                <w:i/>
              </w:rPr>
              <w:t>Output</w:t>
            </w:r>
            <w:r w:rsidRPr="00AA5EFC">
              <w:t>(IO)</w:t>
            </w:r>
          </w:p>
          <w:p w14:paraId="0B5767B9" w14:textId="77777777" w:rsidR="00F77107" w:rsidRPr="00AA5EFC" w:rsidRDefault="00F77107" w:rsidP="00F77107">
            <w:pPr>
              <w:pStyle w:val="ListParagraph"/>
              <w:spacing w:line="360" w:lineRule="auto"/>
              <w:ind w:left="567"/>
              <w:rPr>
                <w:lang w:val="id-ID"/>
              </w:rPr>
            </w:pPr>
          </w:p>
          <w:p w14:paraId="3332E09A" w14:textId="77777777" w:rsidR="00F77107" w:rsidRPr="00AA5EFC" w:rsidRDefault="00F77107" w:rsidP="00F77107">
            <w:pPr>
              <w:pStyle w:val="ListParagraph"/>
              <w:numPr>
                <w:ilvl w:val="0"/>
                <w:numId w:val="2"/>
              </w:numPr>
              <w:spacing w:line="360" w:lineRule="auto"/>
              <w:ind w:left="567" w:hanging="567"/>
              <w:rPr>
                <w:lang w:val="id-ID"/>
              </w:rPr>
            </w:pPr>
            <w:r w:rsidRPr="00AA5EFC">
              <w:rPr>
                <w:bCs/>
              </w:rPr>
              <w:t>Membuat</w:t>
            </w:r>
            <w:r w:rsidRPr="00AA5EFC">
              <w:rPr>
                <w:bCs/>
                <w:lang w:val="id-ID"/>
              </w:rPr>
              <w:t xml:space="preserve"> kode program untuk</w:t>
            </w:r>
            <w:r w:rsidRPr="00AA5EFC">
              <w:rPr>
                <w:bCs/>
              </w:rPr>
              <w:t xml:space="preserve"> operasi </w:t>
            </w:r>
            <w:r w:rsidRPr="00AA5EFC">
              <w:rPr>
                <w:bCs/>
                <w:i/>
              </w:rPr>
              <w:t>file</w:t>
            </w:r>
            <w:r w:rsidRPr="00AA5EFC">
              <w:rPr>
                <w:bCs/>
              </w:rPr>
              <w:t xml:space="preserve"> dan operasi </w:t>
            </w:r>
            <w:r w:rsidRPr="00AA5EFC">
              <w:rPr>
                <w:bCs/>
                <w:i/>
              </w:rPr>
              <w:t>Input</w:t>
            </w:r>
            <w:r w:rsidRPr="00AA5EFC">
              <w:rPr>
                <w:bCs/>
              </w:rPr>
              <w:t xml:space="preserve"> </w:t>
            </w:r>
            <w:r w:rsidRPr="00AA5EFC">
              <w:rPr>
                <w:bCs/>
                <w:i/>
              </w:rPr>
              <w:t>Output</w:t>
            </w:r>
          </w:p>
        </w:tc>
        <w:tc>
          <w:tcPr>
            <w:tcW w:w="933" w:type="pct"/>
            <w:shd w:val="clear" w:color="auto" w:fill="auto"/>
            <w:tcMar>
              <w:left w:w="57" w:type="dxa"/>
              <w:right w:w="57" w:type="dxa"/>
            </w:tcMar>
          </w:tcPr>
          <w:p w14:paraId="41DF36DB" w14:textId="77777777" w:rsidR="00F77107" w:rsidRPr="00AA5EFC" w:rsidRDefault="00F77107" w:rsidP="00E03BFD">
            <w:pPr>
              <w:pStyle w:val="ListParagraph"/>
              <w:numPr>
                <w:ilvl w:val="0"/>
                <w:numId w:val="8"/>
              </w:numPr>
              <w:spacing w:line="360" w:lineRule="auto"/>
              <w:ind w:right="-58"/>
              <w:rPr>
                <w:bCs/>
                <w:lang w:val="id-ID"/>
              </w:rPr>
            </w:pPr>
            <w:r w:rsidRPr="00AA5EFC">
              <w:rPr>
                <w:bCs/>
                <w:lang w:val="id-ID"/>
              </w:rPr>
              <w:t xml:space="preserve">Menjelaskan konsep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bCs/>
                <w:lang w:val="id-ID"/>
              </w:rPr>
              <w:t xml:space="preserve"> dalam pemrograman aplikasi berorientasi obyek.</w:t>
            </w:r>
          </w:p>
          <w:p w14:paraId="2B485144" w14:textId="77777777" w:rsidR="00F77107" w:rsidRPr="00AA5EFC" w:rsidRDefault="00F77107" w:rsidP="00E03BFD">
            <w:pPr>
              <w:pStyle w:val="ListParagraph"/>
              <w:numPr>
                <w:ilvl w:val="0"/>
                <w:numId w:val="8"/>
              </w:numPr>
              <w:spacing w:line="360" w:lineRule="auto"/>
              <w:ind w:right="-58"/>
              <w:rPr>
                <w:bCs/>
                <w:lang w:val="id-ID"/>
              </w:rPr>
            </w:pPr>
            <w:r w:rsidRPr="00AA5EFC">
              <w:rPr>
                <w:bCs/>
                <w:lang w:val="id-ID"/>
              </w:rPr>
              <w:t xml:space="preserve">Menjelaskan prosedur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bCs/>
                <w:lang w:val="id-ID"/>
              </w:rPr>
              <w:t xml:space="preserve">  dalam pemrograman aplikasi berorientasi obyek.</w:t>
            </w:r>
          </w:p>
          <w:p w14:paraId="10627227" w14:textId="77777777" w:rsidR="00F77107" w:rsidRPr="00AA5EFC" w:rsidRDefault="00F77107" w:rsidP="00E03BFD">
            <w:pPr>
              <w:pStyle w:val="ListParagraph"/>
              <w:numPr>
                <w:ilvl w:val="0"/>
                <w:numId w:val="8"/>
              </w:numPr>
              <w:spacing w:line="360" w:lineRule="auto"/>
              <w:ind w:right="-58"/>
              <w:rPr>
                <w:bCs/>
                <w:lang w:val="id-ID"/>
              </w:rPr>
            </w:pPr>
            <w:r w:rsidRPr="00AA5EFC">
              <w:rPr>
                <w:bCs/>
                <w:lang w:val="id-ID"/>
              </w:rPr>
              <w:lastRenderedPageBreak/>
              <w:t xml:space="preserve">Menentukan penggunaan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bCs/>
                <w:lang w:val="id-ID"/>
              </w:rPr>
              <w:t xml:space="preserve"> dalam pemrograman aplikasi berorientasi obyek.</w:t>
            </w:r>
          </w:p>
          <w:p w14:paraId="2BC1EA7B" w14:textId="77777777" w:rsidR="00F77107" w:rsidRPr="00AA5EFC" w:rsidRDefault="00F77107" w:rsidP="00E03BFD">
            <w:pPr>
              <w:pStyle w:val="ListParagraph"/>
              <w:numPr>
                <w:ilvl w:val="0"/>
                <w:numId w:val="8"/>
              </w:numPr>
              <w:spacing w:line="360" w:lineRule="auto"/>
              <w:ind w:right="-58"/>
              <w:rPr>
                <w:bCs/>
                <w:lang w:val="id-ID"/>
              </w:rPr>
            </w:pPr>
            <w:r w:rsidRPr="00AA5EFC">
              <w:rPr>
                <w:bCs/>
                <w:lang w:val="id-ID"/>
              </w:rPr>
              <w:t xml:space="preserve">Menerapkan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lang w:val="id-ID"/>
              </w:rPr>
              <w:t xml:space="preserve"> </w:t>
            </w:r>
            <w:r w:rsidRPr="00AA5EFC">
              <w:rPr>
                <w:bCs/>
                <w:lang w:val="id-ID"/>
              </w:rPr>
              <w:t>pemrograman aplikasi berorientasi obyek.</w:t>
            </w:r>
          </w:p>
          <w:p w14:paraId="494D3FE2" w14:textId="77777777" w:rsidR="00F77107" w:rsidRPr="00AA5EFC" w:rsidRDefault="00F77107" w:rsidP="00E03BFD">
            <w:pPr>
              <w:pStyle w:val="ListParagraph"/>
              <w:numPr>
                <w:ilvl w:val="0"/>
                <w:numId w:val="9"/>
              </w:numPr>
              <w:spacing w:line="360" w:lineRule="auto"/>
              <w:ind w:right="-58"/>
              <w:rPr>
                <w:bCs/>
                <w:lang w:val="id-ID"/>
              </w:rPr>
            </w:pPr>
            <w:r w:rsidRPr="00AA5EFC">
              <w:rPr>
                <w:bCs/>
                <w:lang w:val="id-ID"/>
              </w:rPr>
              <w:t xml:space="preserve">Merancang program aplikasi berorientasi obyek dengan penerapan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lang w:val="id-ID"/>
              </w:rPr>
              <w:t>.</w:t>
            </w:r>
          </w:p>
          <w:p w14:paraId="33989AB8" w14:textId="77777777" w:rsidR="00F77107" w:rsidRPr="00AA5EFC" w:rsidRDefault="00F77107" w:rsidP="00E03BFD">
            <w:pPr>
              <w:pStyle w:val="ListParagraph"/>
              <w:numPr>
                <w:ilvl w:val="0"/>
                <w:numId w:val="9"/>
              </w:numPr>
              <w:spacing w:line="360" w:lineRule="auto"/>
              <w:ind w:right="-58"/>
              <w:rPr>
                <w:bCs/>
                <w:lang w:val="id-ID"/>
              </w:rPr>
            </w:pPr>
            <w:r w:rsidRPr="00AA5EFC">
              <w:rPr>
                <w:bCs/>
                <w:lang w:val="id-ID"/>
              </w:rPr>
              <w:lastRenderedPageBreak/>
              <w:t xml:space="preserve">Membuat kode program aplikasi berorientasi obyek yang menerapkan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lang w:val="id-ID"/>
              </w:rPr>
              <w:t>.</w:t>
            </w:r>
          </w:p>
          <w:p w14:paraId="0074419D" w14:textId="77777777" w:rsidR="00F77107" w:rsidRPr="00AA5EFC" w:rsidRDefault="00F77107" w:rsidP="00E03BFD">
            <w:pPr>
              <w:pStyle w:val="ListParagraph"/>
              <w:numPr>
                <w:ilvl w:val="0"/>
                <w:numId w:val="9"/>
              </w:numPr>
              <w:spacing w:line="360" w:lineRule="auto"/>
              <w:ind w:right="-58"/>
              <w:rPr>
                <w:rFonts w:eastAsia="Arial Unicode MS"/>
                <w:lang w:val="id-ID"/>
              </w:rPr>
            </w:pPr>
            <w:r w:rsidRPr="00AA5EFC">
              <w:rPr>
                <w:bCs/>
                <w:lang w:val="id-ID"/>
              </w:rPr>
              <w:t xml:space="preserve">Menguji program aplikasi berorientasi obyek yang menerapkan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r w:rsidRPr="00AA5EFC">
              <w:rPr>
                <w:bCs/>
                <w:i/>
                <w:lang w:val="id-ID"/>
              </w:rPr>
              <w:t>.</w:t>
            </w:r>
            <w:r w:rsidRPr="00AA5EFC">
              <w:rPr>
                <w:bCs/>
                <w:lang w:val="id-ID"/>
              </w:rPr>
              <w:t xml:space="preserve"> </w:t>
            </w:r>
          </w:p>
        </w:tc>
        <w:tc>
          <w:tcPr>
            <w:tcW w:w="729" w:type="pct"/>
            <w:shd w:val="clear" w:color="auto" w:fill="auto"/>
            <w:tcMar>
              <w:left w:w="57" w:type="dxa"/>
              <w:right w:w="57" w:type="dxa"/>
            </w:tcMar>
          </w:tcPr>
          <w:p w14:paraId="0705E36E" w14:textId="77777777" w:rsidR="00F77107" w:rsidRPr="00AA5EFC" w:rsidRDefault="00F77107" w:rsidP="00E03BFD">
            <w:pPr>
              <w:pStyle w:val="ListParagraph"/>
              <w:numPr>
                <w:ilvl w:val="0"/>
                <w:numId w:val="3"/>
              </w:numPr>
              <w:spacing w:line="360" w:lineRule="auto"/>
              <w:ind w:right="218"/>
              <w:rPr>
                <w:bCs/>
              </w:rPr>
            </w:pPr>
            <w:r w:rsidRPr="00AA5EFC">
              <w:rPr>
                <w:bCs/>
                <w:lang w:val="id-ID"/>
              </w:rPr>
              <w:lastRenderedPageBreak/>
              <w:t>Konsep operasi file dalam pemrograman berbasis oop.</w:t>
            </w:r>
          </w:p>
          <w:p w14:paraId="07F299B4" w14:textId="77777777" w:rsidR="00F77107" w:rsidRPr="00AA5EFC" w:rsidRDefault="00F77107" w:rsidP="00E03BFD">
            <w:pPr>
              <w:pStyle w:val="ListParagraph"/>
              <w:numPr>
                <w:ilvl w:val="0"/>
                <w:numId w:val="3"/>
              </w:numPr>
              <w:spacing w:line="360" w:lineRule="auto"/>
              <w:ind w:right="218"/>
              <w:rPr>
                <w:bCs/>
              </w:rPr>
            </w:pPr>
            <w:r w:rsidRPr="00AA5EFC">
              <w:rPr>
                <w:bCs/>
                <w:lang w:val="id-ID"/>
              </w:rPr>
              <w:t>Konsep input dan output dalam pemrograman aplikasi berbasis oop.</w:t>
            </w:r>
          </w:p>
          <w:p w14:paraId="00FF49DA" w14:textId="77777777" w:rsidR="00F77107" w:rsidRPr="00AA5EFC" w:rsidRDefault="00F77107" w:rsidP="00E03BFD">
            <w:pPr>
              <w:pStyle w:val="ListParagraph"/>
              <w:numPr>
                <w:ilvl w:val="0"/>
                <w:numId w:val="3"/>
              </w:numPr>
              <w:spacing w:line="360" w:lineRule="auto"/>
              <w:ind w:right="218"/>
              <w:rPr>
                <w:bCs/>
              </w:rPr>
            </w:pPr>
            <w:r w:rsidRPr="00AA5EFC">
              <w:rPr>
                <w:bCs/>
                <w:lang w:val="id-ID"/>
              </w:rPr>
              <w:t xml:space="preserve">Prosedur pembuatan program aplikasi berbasis oop </w:t>
            </w:r>
            <w:r w:rsidRPr="00AA5EFC">
              <w:rPr>
                <w:bCs/>
                <w:lang w:val="id-ID"/>
              </w:rPr>
              <w:lastRenderedPageBreak/>
              <w:t>untuk operasi file.</w:t>
            </w:r>
          </w:p>
          <w:p w14:paraId="5CC0D58C" w14:textId="77777777" w:rsidR="00F77107" w:rsidRPr="00AA5EFC" w:rsidRDefault="00F77107" w:rsidP="00E03BFD">
            <w:pPr>
              <w:pStyle w:val="ListParagraph"/>
              <w:numPr>
                <w:ilvl w:val="0"/>
                <w:numId w:val="3"/>
              </w:numPr>
              <w:spacing w:line="360" w:lineRule="auto"/>
              <w:ind w:right="218"/>
              <w:rPr>
                <w:bCs/>
              </w:rPr>
            </w:pPr>
            <w:r w:rsidRPr="00AA5EFC">
              <w:rPr>
                <w:bCs/>
                <w:lang w:val="id-ID"/>
              </w:rPr>
              <w:t>Prosedur pembuatan program aplikasi berbasis oop untuk input dan output.</w:t>
            </w:r>
          </w:p>
          <w:p w14:paraId="6CCD3788" w14:textId="77777777" w:rsidR="00F77107" w:rsidRPr="00AA5EFC" w:rsidRDefault="00F77107" w:rsidP="00E03BFD">
            <w:pPr>
              <w:pStyle w:val="ListParagraph"/>
              <w:numPr>
                <w:ilvl w:val="0"/>
                <w:numId w:val="3"/>
              </w:numPr>
              <w:spacing w:line="360" w:lineRule="auto"/>
              <w:ind w:right="218"/>
              <w:rPr>
                <w:bCs/>
              </w:rPr>
            </w:pPr>
            <w:r w:rsidRPr="00AA5EFC">
              <w:rPr>
                <w:bCs/>
                <w:lang w:val="id-ID"/>
              </w:rPr>
              <w:t>Membuat program aplikasi berbasis oop untuk operasi file yang dapat mengedit, menambah, menghapus dan membaca isi file.</w:t>
            </w:r>
          </w:p>
        </w:tc>
        <w:tc>
          <w:tcPr>
            <w:tcW w:w="286" w:type="pct"/>
            <w:shd w:val="clear" w:color="auto" w:fill="auto"/>
            <w:tcMar>
              <w:left w:w="57" w:type="dxa"/>
              <w:right w:w="57" w:type="dxa"/>
            </w:tcMar>
          </w:tcPr>
          <w:p w14:paraId="17D85E09" w14:textId="77777777" w:rsidR="00F77107" w:rsidRPr="00AA5EFC" w:rsidRDefault="00F77107" w:rsidP="00F77107">
            <w:pPr>
              <w:pStyle w:val="ListParagraph"/>
              <w:spacing w:line="360" w:lineRule="auto"/>
              <w:ind w:left="103"/>
              <w:jc w:val="center"/>
              <w:rPr>
                <w:bCs/>
                <w:lang w:val="id-ID"/>
              </w:rPr>
            </w:pPr>
            <w:r w:rsidRPr="00AA5EFC">
              <w:rPr>
                <w:bCs/>
                <w:lang w:val="id-ID"/>
              </w:rPr>
              <w:lastRenderedPageBreak/>
              <w:t>24</w:t>
            </w:r>
          </w:p>
        </w:tc>
        <w:tc>
          <w:tcPr>
            <w:tcW w:w="773" w:type="pct"/>
            <w:shd w:val="clear" w:color="auto" w:fill="auto"/>
            <w:tcMar>
              <w:left w:w="57" w:type="dxa"/>
              <w:right w:w="57" w:type="dxa"/>
            </w:tcMar>
          </w:tcPr>
          <w:p w14:paraId="629C3C09"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p>
          <w:p w14:paraId="1EB80B06"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p>
          <w:p w14:paraId="158BB249"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t xml:space="preserve">operasi </w:t>
            </w:r>
            <w:r w:rsidRPr="00AA5EFC">
              <w:rPr>
                <w:i/>
              </w:rPr>
              <w:t>file</w:t>
            </w:r>
            <w:r w:rsidRPr="00AA5EFC">
              <w:t xml:space="preserve"> </w:t>
            </w:r>
            <w:r w:rsidRPr="00AA5EFC">
              <w:lastRenderedPageBreak/>
              <w:t xml:space="preserve">dan </w:t>
            </w:r>
            <w:r w:rsidRPr="00AA5EFC">
              <w:rPr>
                <w:i/>
              </w:rPr>
              <w:t>Input</w:t>
            </w:r>
            <w:r w:rsidRPr="00AA5EFC">
              <w:t xml:space="preserve"> </w:t>
            </w:r>
            <w:r w:rsidRPr="00AA5EFC">
              <w:rPr>
                <w:i/>
              </w:rPr>
              <w:t>Output</w:t>
            </w:r>
            <w:r w:rsidRPr="00AA5EFC">
              <w:t>(IO)</w:t>
            </w:r>
          </w:p>
          <w:p w14:paraId="2B434A7A"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 xml:space="preserve">operasi </w:t>
            </w:r>
            <w:r w:rsidRPr="00AA5EFC">
              <w:rPr>
                <w:i/>
              </w:rPr>
              <w:t>file</w:t>
            </w:r>
            <w:r w:rsidRPr="00AA5EFC">
              <w:t xml:space="preserve"> dan </w:t>
            </w:r>
            <w:r w:rsidRPr="00AA5EFC">
              <w:rPr>
                <w:i/>
              </w:rPr>
              <w:t>Input</w:t>
            </w:r>
            <w:r w:rsidRPr="00AA5EFC">
              <w:t xml:space="preserve"> </w:t>
            </w:r>
            <w:r w:rsidRPr="00AA5EFC">
              <w:rPr>
                <w:i/>
              </w:rPr>
              <w:t>Output</w:t>
            </w:r>
            <w:r w:rsidRPr="00AA5EFC">
              <w:t>(IO)</w:t>
            </w:r>
          </w:p>
        </w:tc>
        <w:tc>
          <w:tcPr>
            <w:tcW w:w="365" w:type="pct"/>
            <w:shd w:val="clear" w:color="auto" w:fill="auto"/>
            <w:tcMar>
              <w:left w:w="57" w:type="dxa"/>
              <w:right w:w="57" w:type="dxa"/>
            </w:tcMar>
          </w:tcPr>
          <w:p w14:paraId="4F8CE763"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6B959C3A"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p>
          <w:p w14:paraId="6597400C"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225F65F8" w14:textId="3C49302F" w:rsidR="00F77107" w:rsidRDefault="00F77107" w:rsidP="00F77107">
            <w:r>
              <w:t xml:space="preserve">Buku </w:t>
            </w:r>
            <w:r w:rsidR="00B87AF0">
              <w:t xml:space="preserve">Pemrograman Berorientasi Objek </w:t>
            </w:r>
            <w:r>
              <w:t>kelas X</w:t>
            </w:r>
            <w:r w:rsidR="00B87AF0">
              <w:t>I</w:t>
            </w:r>
            <w:r>
              <w:t>I.</w:t>
            </w:r>
          </w:p>
          <w:p w14:paraId="40D7A14D" w14:textId="77777777" w:rsidR="00F77107" w:rsidRDefault="00F77107" w:rsidP="00F77107"/>
          <w:p w14:paraId="262F8721" w14:textId="6732C721" w:rsidR="00F77107" w:rsidRPr="00AA5EFC" w:rsidRDefault="00F77107" w:rsidP="00F77107">
            <w:r>
              <w:t>Academia.com “</w:t>
            </w:r>
            <w:r w:rsidR="00B87AF0">
              <w:t>Pemrograman Berorientasi Objek</w:t>
            </w:r>
            <w:r>
              <w:t>”</w:t>
            </w:r>
          </w:p>
        </w:tc>
        <w:tc>
          <w:tcPr>
            <w:tcW w:w="511" w:type="pct"/>
            <w:shd w:val="clear" w:color="auto" w:fill="auto"/>
          </w:tcPr>
          <w:p w14:paraId="2A240438" w14:textId="77777777" w:rsidR="00F77107" w:rsidRDefault="00F77107" w:rsidP="00E03BFD">
            <w:pPr>
              <w:pStyle w:val="ListParagraph"/>
              <w:numPr>
                <w:ilvl w:val="0"/>
                <w:numId w:val="27"/>
              </w:numPr>
              <w:spacing w:line="276" w:lineRule="auto"/>
              <w:ind w:left="328"/>
              <w:rPr>
                <w:rFonts w:eastAsia="Calibri"/>
                <w:lang w:val="en-US" w:eastAsia="id-ID"/>
              </w:rPr>
            </w:pPr>
            <w:r>
              <w:rPr>
                <w:rFonts w:eastAsia="Calibri"/>
                <w:lang w:val="en-US" w:eastAsia="id-ID"/>
              </w:rPr>
              <w:t>Disiplin</w:t>
            </w:r>
          </w:p>
          <w:p w14:paraId="42C2A54C" w14:textId="77777777" w:rsidR="00F77107" w:rsidRDefault="00F77107" w:rsidP="00E03BFD">
            <w:pPr>
              <w:pStyle w:val="ListParagraph"/>
              <w:numPr>
                <w:ilvl w:val="0"/>
                <w:numId w:val="27"/>
              </w:numPr>
              <w:spacing w:line="276" w:lineRule="auto"/>
              <w:ind w:left="317" w:hanging="284"/>
              <w:rPr>
                <w:rFonts w:eastAsia="Calibri"/>
                <w:lang w:val="en-US" w:eastAsia="id-ID"/>
              </w:rPr>
            </w:pPr>
            <w:r>
              <w:rPr>
                <w:rFonts w:eastAsia="Calibri"/>
                <w:lang w:val="en-US" w:eastAsia="id-ID"/>
              </w:rPr>
              <w:t>Tanggung Jawab</w:t>
            </w:r>
          </w:p>
          <w:p w14:paraId="404C1CFE" w14:textId="77777777" w:rsidR="00F77107" w:rsidRDefault="00F77107" w:rsidP="00E03BFD">
            <w:pPr>
              <w:pStyle w:val="ListParagraph"/>
              <w:numPr>
                <w:ilvl w:val="0"/>
                <w:numId w:val="27"/>
              </w:numPr>
              <w:spacing w:line="276" w:lineRule="auto"/>
              <w:ind w:left="317" w:hanging="284"/>
              <w:rPr>
                <w:rFonts w:eastAsia="Calibri"/>
                <w:lang w:val="en-US" w:eastAsia="id-ID"/>
              </w:rPr>
            </w:pPr>
            <w:r>
              <w:rPr>
                <w:rFonts w:eastAsia="Calibri"/>
                <w:lang w:val="en-US" w:eastAsia="id-ID"/>
              </w:rPr>
              <w:t>Jujur</w:t>
            </w:r>
          </w:p>
          <w:p w14:paraId="43010195" w14:textId="77777777" w:rsidR="00F77107" w:rsidRDefault="00F77107" w:rsidP="00E03BFD">
            <w:pPr>
              <w:pStyle w:val="ListParagraph"/>
              <w:numPr>
                <w:ilvl w:val="0"/>
                <w:numId w:val="27"/>
              </w:numPr>
              <w:spacing w:line="276" w:lineRule="auto"/>
              <w:ind w:left="317" w:hanging="284"/>
              <w:rPr>
                <w:rFonts w:eastAsia="Calibri"/>
                <w:lang w:val="en-US" w:eastAsia="id-ID"/>
              </w:rPr>
            </w:pPr>
            <w:r>
              <w:rPr>
                <w:rFonts w:eastAsia="Calibri"/>
                <w:lang w:val="en-US" w:eastAsia="id-ID"/>
              </w:rPr>
              <w:t>Santun</w:t>
            </w:r>
          </w:p>
          <w:p w14:paraId="5DEFA9A3" w14:textId="77777777" w:rsidR="00F77107" w:rsidRPr="00AA5EFC" w:rsidRDefault="00F77107" w:rsidP="00F77107"/>
        </w:tc>
      </w:tr>
      <w:tr w:rsidR="0046249D" w:rsidRPr="00AA5EFC" w14:paraId="06718858" w14:textId="0EFEC425" w:rsidTr="0046249D">
        <w:trPr>
          <w:gridAfter w:val="1"/>
          <w:wAfter w:w="6" w:type="pct"/>
          <w:trHeight w:val="1269"/>
        </w:trPr>
        <w:tc>
          <w:tcPr>
            <w:tcW w:w="838" w:type="pct"/>
            <w:shd w:val="clear" w:color="auto" w:fill="auto"/>
            <w:tcMar>
              <w:left w:w="57" w:type="dxa"/>
              <w:right w:w="57" w:type="dxa"/>
            </w:tcMar>
          </w:tcPr>
          <w:p w14:paraId="4F810559" w14:textId="77777777" w:rsidR="00F77107" w:rsidRPr="00AA5EFC" w:rsidRDefault="00F77107" w:rsidP="00F77107">
            <w:pPr>
              <w:pStyle w:val="ListParagraph"/>
              <w:numPr>
                <w:ilvl w:val="0"/>
                <w:numId w:val="1"/>
              </w:numPr>
              <w:spacing w:line="360" w:lineRule="auto"/>
              <w:ind w:left="567" w:hanging="567"/>
              <w:rPr>
                <w:lang w:val="id-ID"/>
              </w:rPr>
            </w:pPr>
            <w:r w:rsidRPr="00AA5EFC">
              <w:rPr>
                <w:lang w:val="id-ID"/>
              </w:rPr>
              <w:lastRenderedPageBreak/>
              <w:t>Menerapkan</w:t>
            </w:r>
            <w:r w:rsidRPr="00AA5EFC">
              <w:t xml:space="preserve"> dasar dasar </w:t>
            </w:r>
            <w:r w:rsidRPr="00AA5EFC">
              <w:rPr>
                <w:i/>
                <w:iCs/>
              </w:rPr>
              <w:t>thread</w:t>
            </w:r>
          </w:p>
          <w:p w14:paraId="23B6F8C8" w14:textId="77777777" w:rsidR="00F77107" w:rsidRPr="00AA5EFC" w:rsidRDefault="00F77107" w:rsidP="00F77107">
            <w:pPr>
              <w:pStyle w:val="ListParagraph"/>
              <w:spacing w:line="360" w:lineRule="auto"/>
              <w:ind w:left="567"/>
              <w:rPr>
                <w:lang w:val="id-ID"/>
              </w:rPr>
            </w:pPr>
          </w:p>
          <w:p w14:paraId="3D72D524" w14:textId="77777777" w:rsidR="00F77107" w:rsidRPr="00AA5EFC" w:rsidRDefault="00F77107" w:rsidP="00F77107">
            <w:pPr>
              <w:pStyle w:val="ListParagraph"/>
              <w:numPr>
                <w:ilvl w:val="0"/>
                <w:numId w:val="2"/>
              </w:numPr>
              <w:spacing w:line="360" w:lineRule="auto"/>
              <w:ind w:left="567" w:hanging="567"/>
              <w:rPr>
                <w:lang w:val="id-ID"/>
              </w:rPr>
            </w:pPr>
            <w:r w:rsidRPr="00AA5EFC">
              <w:rPr>
                <w:bCs/>
                <w:i/>
              </w:rPr>
              <w:t>Membuat</w:t>
            </w:r>
            <w:r w:rsidRPr="00AA5EFC">
              <w:rPr>
                <w:bCs/>
                <w:lang w:val="id-ID"/>
              </w:rPr>
              <w:t xml:space="preserve"> </w:t>
            </w:r>
            <w:r w:rsidRPr="00AA5EFC">
              <w:rPr>
                <w:bCs/>
              </w:rPr>
              <w:t>instruksi -instruksi </w:t>
            </w:r>
            <w:r w:rsidRPr="00AA5EFC">
              <w:rPr>
                <w:i/>
                <w:iCs/>
              </w:rPr>
              <w:t>thread</w:t>
            </w:r>
          </w:p>
        </w:tc>
        <w:tc>
          <w:tcPr>
            <w:tcW w:w="933" w:type="pct"/>
            <w:shd w:val="clear" w:color="auto" w:fill="auto"/>
            <w:tcMar>
              <w:left w:w="57" w:type="dxa"/>
              <w:right w:w="57" w:type="dxa"/>
            </w:tcMar>
          </w:tcPr>
          <w:p w14:paraId="7967A0AA" w14:textId="77777777" w:rsidR="00F77107" w:rsidRPr="00AA5EFC" w:rsidRDefault="00F77107" w:rsidP="00E03BFD">
            <w:pPr>
              <w:pStyle w:val="ListParagraph"/>
              <w:numPr>
                <w:ilvl w:val="0"/>
                <w:numId w:val="10"/>
              </w:numPr>
              <w:spacing w:line="360" w:lineRule="auto"/>
              <w:ind w:right="-58"/>
              <w:rPr>
                <w:bCs/>
                <w:lang w:val="id-ID"/>
              </w:rPr>
            </w:pPr>
            <w:r w:rsidRPr="00AA5EFC">
              <w:rPr>
                <w:bCs/>
                <w:lang w:val="id-ID"/>
              </w:rPr>
              <w:t xml:space="preserve">Menjelaskan konsep dasar </w:t>
            </w:r>
            <w:r w:rsidRPr="00AA5EFC">
              <w:rPr>
                <w:bCs/>
              </w:rPr>
              <w:t>instruksi </w:t>
            </w:r>
            <w:r w:rsidRPr="00AA5EFC">
              <w:rPr>
                <w:i/>
                <w:iCs/>
              </w:rPr>
              <w:t>thread</w:t>
            </w:r>
            <w:r w:rsidRPr="00AA5EFC">
              <w:rPr>
                <w:bCs/>
                <w:lang w:val="id-ID"/>
              </w:rPr>
              <w:t xml:space="preserve"> dalam pemrograman aplikasi berorientasi obyek.</w:t>
            </w:r>
          </w:p>
          <w:p w14:paraId="178B8AC1" w14:textId="77777777" w:rsidR="00F77107" w:rsidRPr="00AA5EFC" w:rsidRDefault="00F77107" w:rsidP="00E03BFD">
            <w:pPr>
              <w:pStyle w:val="ListParagraph"/>
              <w:numPr>
                <w:ilvl w:val="0"/>
                <w:numId w:val="10"/>
              </w:numPr>
              <w:spacing w:line="360" w:lineRule="auto"/>
              <w:ind w:right="-58"/>
              <w:rPr>
                <w:bCs/>
                <w:lang w:val="id-ID"/>
              </w:rPr>
            </w:pPr>
            <w:r w:rsidRPr="00AA5EFC">
              <w:rPr>
                <w:bCs/>
                <w:lang w:val="id-ID"/>
              </w:rPr>
              <w:t xml:space="preserve">Menjelaskan prosedur </w:t>
            </w:r>
            <w:r w:rsidRPr="00AA5EFC">
              <w:rPr>
                <w:bCs/>
              </w:rPr>
              <w:lastRenderedPageBreak/>
              <w:t>instruksi </w:t>
            </w:r>
            <w:r w:rsidRPr="00AA5EFC">
              <w:rPr>
                <w:i/>
                <w:iCs/>
              </w:rPr>
              <w:t>thread</w:t>
            </w:r>
            <w:r w:rsidRPr="00AA5EFC">
              <w:rPr>
                <w:bCs/>
                <w:lang w:val="id-ID"/>
              </w:rPr>
              <w:t xml:space="preserve">  dalam pemrograman aplikasi berorientasi obyek.</w:t>
            </w:r>
          </w:p>
          <w:p w14:paraId="5F56BE4A" w14:textId="77777777" w:rsidR="00F77107" w:rsidRPr="00AA5EFC" w:rsidRDefault="00F77107" w:rsidP="00E03BFD">
            <w:pPr>
              <w:pStyle w:val="ListParagraph"/>
              <w:numPr>
                <w:ilvl w:val="0"/>
                <w:numId w:val="10"/>
              </w:numPr>
              <w:spacing w:line="360" w:lineRule="auto"/>
              <w:ind w:right="-58"/>
              <w:rPr>
                <w:bCs/>
                <w:lang w:val="id-ID"/>
              </w:rPr>
            </w:pPr>
            <w:r w:rsidRPr="00AA5EFC">
              <w:rPr>
                <w:bCs/>
                <w:lang w:val="id-ID"/>
              </w:rPr>
              <w:t xml:space="preserve">Menentukan penggunaan </w:t>
            </w:r>
            <w:r w:rsidRPr="00AA5EFC">
              <w:rPr>
                <w:bCs/>
              </w:rPr>
              <w:t>instruksi </w:t>
            </w:r>
            <w:r w:rsidRPr="00AA5EFC">
              <w:rPr>
                <w:i/>
                <w:iCs/>
              </w:rPr>
              <w:t>thread</w:t>
            </w:r>
            <w:r w:rsidRPr="00AA5EFC">
              <w:rPr>
                <w:bCs/>
                <w:lang w:val="id-ID"/>
              </w:rPr>
              <w:t xml:space="preserve"> dalam pemrograman aplikasi berorientasi obyek.</w:t>
            </w:r>
          </w:p>
          <w:p w14:paraId="1DCF1538" w14:textId="77777777" w:rsidR="00F77107" w:rsidRPr="00AA5EFC" w:rsidRDefault="00F77107" w:rsidP="00E03BFD">
            <w:pPr>
              <w:pStyle w:val="ListParagraph"/>
              <w:numPr>
                <w:ilvl w:val="0"/>
                <w:numId w:val="11"/>
              </w:numPr>
              <w:spacing w:line="360" w:lineRule="auto"/>
              <w:ind w:right="-58"/>
              <w:rPr>
                <w:bCs/>
                <w:lang w:val="id-ID"/>
              </w:rPr>
            </w:pPr>
            <w:r w:rsidRPr="00AA5EFC">
              <w:t>Menerapkan</w:t>
            </w:r>
            <w:r w:rsidRPr="00AA5EFC">
              <w:rPr>
                <w:bCs/>
                <w:lang w:val="id-ID"/>
              </w:rPr>
              <w:t xml:space="preserve"> </w:t>
            </w:r>
            <w:r w:rsidRPr="00AA5EFC">
              <w:rPr>
                <w:bCs/>
              </w:rPr>
              <w:t>instruksi </w:t>
            </w:r>
            <w:r w:rsidRPr="00AA5EFC">
              <w:rPr>
                <w:i/>
                <w:iCs/>
              </w:rPr>
              <w:t>thread</w:t>
            </w:r>
            <w:r w:rsidRPr="00AA5EFC">
              <w:rPr>
                <w:lang w:val="id-ID"/>
              </w:rPr>
              <w:t xml:space="preserve"> dalam </w:t>
            </w:r>
            <w:r w:rsidRPr="00AA5EFC">
              <w:rPr>
                <w:bCs/>
                <w:lang w:val="id-ID"/>
              </w:rPr>
              <w:t>pemrograman aplikasi berorientasi obyek.</w:t>
            </w:r>
          </w:p>
          <w:p w14:paraId="2C6DD43F" w14:textId="77777777" w:rsidR="00F77107" w:rsidRPr="00AA5EFC" w:rsidRDefault="00F77107" w:rsidP="00E03BFD">
            <w:pPr>
              <w:pStyle w:val="ListParagraph"/>
              <w:numPr>
                <w:ilvl w:val="0"/>
                <w:numId w:val="11"/>
              </w:numPr>
              <w:spacing w:line="360" w:lineRule="auto"/>
              <w:ind w:right="-58"/>
              <w:rPr>
                <w:bCs/>
                <w:lang w:val="id-ID"/>
              </w:rPr>
            </w:pPr>
            <w:r w:rsidRPr="00AA5EFC">
              <w:rPr>
                <w:bCs/>
                <w:lang w:val="id-ID"/>
              </w:rPr>
              <w:t xml:space="preserve">Merancang program aplikasi </w:t>
            </w:r>
            <w:r w:rsidRPr="00AA5EFC">
              <w:t>berorientasi</w:t>
            </w:r>
            <w:r w:rsidRPr="00AA5EFC">
              <w:rPr>
                <w:bCs/>
                <w:lang w:val="id-ID"/>
              </w:rPr>
              <w:t xml:space="preserve"> obyek </w:t>
            </w:r>
            <w:r w:rsidRPr="00AA5EFC">
              <w:rPr>
                <w:bCs/>
                <w:lang w:val="id-ID"/>
              </w:rPr>
              <w:lastRenderedPageBreak/>
              <w:t xml:space="preserve">dengan penerapan </w:t>
            </w:r>
            <w:r w:rsidRPr="00AA5EFC">
              <w:rPr>
                <w:bCs/>
              </w:rPr>
              <w:t>instruksi </w:t>
            </w:r>
            <w:r w:rsidRPr="00AA5EFC">
              <w:rPr>
                <w:i/>
                <w:iCs/>
              </w:rPr>
              <w:t>thread</w:t>
            </w:r>
            <w:r w:rsidRPr="00AA5EFC">
              <w:rPr>
                <w:lang w:val="id-ID"/>
              </w:rPr>
              <w:t>.</w:t>
            </w:r>
          </w:p>
          <w:p w14:paraId="0C7432A2" w14:textId="77777777" w:rsidR="00F77107" w:rsidRPr="00AA5EFC" w:rsidRDefault="00F77107" w:rsidP="00E03BFD">
            <w:pPr>
              <w:pStyle w:val="ListParagraph"/>
              <w:numPr>
                <w:ilvl w:val="0"/>
                <w:numId w:val="11"/>
              </w:numPr>
              <w:spacing w:line="360" w:lineRule="auto"/>
              <w:ind w:right="-58"/>
              <w:rPr>
                <w:bCs/>
                <w:lang w:val="id-ID"/>
              </w:rPr>
            </w:pPr>
            <w:r w:rsidRPr="00AA5EFC">
              <w:t>Membuat</w:t>
            </w:r>
            <w:r w:rsidRPr="00AA5EFC">
              <w:rPr>
                <w:bCs/>
                <w:lang w:val="id-ID"/>
              </w:rPr>
              <w:t xml:space="preserve"> kode program aplikasi berorientasi obyek yang menerapkan </w:t>
            </w:r>
            <w:r w:rsidRPr="00AA5EFC">
              <w:rPr>
                <w:bCs/>
              </w:rPr>
              <w:t>instruksi </w:t>
            </w:r>
            <w:r w:rsidRPr="00AA5EFC">
              <w:rPr>
                <w:i/>
                <w:iCs/>
              </w:rPr>
              <w:t>thread</w:t>
            </w:r>
            <w:r w:rsidRPr="00AA5EFC">
              <w:rPr>
                <w:iCs/>
                <w:lang w:val="id-ID"/>
              </w:rPr>
              <w:t>.</w:t>
            </w:r>
          </w:p>
          <w:p w14:paraId="60C717BD" w14:textId="77777777" w:rsidR="00F77107" w:rsidRPr="00AA5EFC" w:rsidRDefault="00F77107" w:rsidP="00E03BFD">
            <w:pPr>
              <w:pStyle w:val="ListParagraph"/>
              <w:numPr>
                <w:ilvl w:val="0"/>
                <w:numId w:val="11"/>
              </w:numPr>
              <w:spacing w:line="360" w:lineRule="auto"/>
              <w:ind w:right="-58"/>
              <w:rPr>
                <w:rFonts w:eastAsia="Arial Unicode MS"/>
                <w:lang w:val="id-ID"/>
              </w:rPr>
            </w:pPr>
            <w:r w:rsidRPr="00AA5EFC">
              <w:rPr>
                <w:bCs/>
                <w:lang w:val="id-ID"/>
              </w:rPr>
              <w:t xml:space="preserve">Menguji program aplikasi </w:t>
            </w:r>
            <w:r w:rsidRPr="00AA5EFC">
              <w:t>berorientasi</w:t>
            </w:r>
            <w:r w:rsidRPr="00AA5EFC">
              <w:rPr>
                <w:bCs/>
                <w:lang w:val="id-ID"/>
              </w:rPr>
              <w:t xml:space="preserve"> obyek yang menerapkan </w:t>
            </w:r>
            <w:r w:rsidRPr="00AA5EFC">
              <w:rPr>
                <w:bCs/>
              </w:rPr>
              <w:t>instruksi </w:t>
            </w:r>
            <w:r w:rsidRPr="00AA5EFC">
              <w:rPr>
                <w:i/>
                <w:iCs/>
              </w:rPr>
              <w:t>thread</w:t>
            </w:r>
            <w:r w:rsidRPr="00AA5EFC">
              <w:rPr>
                <w:bCs/>
                <w:i/>
                <w:lang w:val="id-ID"/>
              </w:rPr>
              <w:t>.</w:t>
            </w:r>
          </w:p>
          <w:p w14:paraId="50E691EA" w14:textId="77777777" w:rsidR="00F77107" w:rsidRPr="00AA5EFC" w:rsidRDefault="00F77107" w:rsidP="00F77107">
            <w:pPr>
              <w:spacing w:line="360" w:lineRule="auto"/>
              <w:ind w:right="-58"/>
              <w:rPr>
                <w:rFonts w:eastAsia="Arial Unicode MS"/>
                <w:lang w:val="id-ID"/>
              </w:rPr>
            </w:pPr>
          </w:p>
        </w:tc>
        <w:tc>
          <w:tcPr>
            <w:tcW w:w="729" w:type="pct"/>
            <w:shd w:val="clear" w:color="auto" w:fill="auto"/>
            <w:tcMar>
              <w:left w:w="57" w:type="dxa"/>
              <w:right w:w="57" w:type="dxa"/>
            </w:tcMar>
          </w:tcPr>
          <w:p w14:paraId="38789932" w14:textId="77777777" w:rsidR="00F77107" w:rsidRPr="00AA5EFC" w:rsidRDefault="00F77107" w:rsidP="00E03BFD">
            <w:pPr>
              <w:pStyle w:val="ListParagraph"/>
              <w:numPr>
                <w:ilvl w:val="0"/>
                <w:numId w:val="3"/>
              </w:numPr>
              <w:spacing w:line="360" w:lineRule="auto"/>
              <w:ind w:right="218"/>
              <w:rPr>
                <w:bCs/>
              </w:rPr>
            </w:pPr>
            <w:r w:rsidRPr="00AA5EFC">
              <w:rPr>
                <w:bCs/>
                <w:lang w:val="id-ID"/>
              </w:rPr>
              <w:lastRenderedPageBreak/>
              <w:t>Konsep dasar thread dalam oop.</w:t>
            </w:r>
          </w:p>
          <w:p w14:paraId="0599EF2E" w14:textId="77777777" w:rsidR="00F77107" w:rsidRPr="00AA5EFC" w:rsidRDefault="00F77107" w:rsidP="00E03BFD">
            <w:pPr>
              <w:pStyle w:val="ListParagraph"/>
              <w:numPr>
                <w:ilvl w:val="0"/>
                <w:numId w:val="3"/>
              </w:numPr>
              <w:spacing w:line="360" w:lineRule="auto"/>
              <w:ind w:right="218"/>
              <w:rPr>
                <w:bCs/>
              </w:rPr>
            </w:pPr>
            <w:r w:rsidRPr="00AA5EFC">
              <w:rPr>
                <w:bCs/>
                <w:lang w:val="id-ID"/>
              </w:rPr>
              <w:t>Prosedur penggunaan thread dalam oop</w:t>
            </w:r>
          </w:p>
          <w:p w14:paraId="7D796D48" w14:textId="77777777" w:rsidR="00F77107" w:rsidRPr="00AA5EFC" w:rsidRDefault="00F77107" w:rsidP="00E03BFD">
            <w:pPr>
              <w:pStyle w:val="ListParagraph"/>
              <w:numPr>
                <w:ilvl w:val="0"/>
                <w:numId w:val="3"/>
              </w:numPr>
              <w:spacing w:line="360" w:lineRule="auto"/>
              <w:ind w:right="218"/>
              <w:rPr>
                <w:bCs/>
              </w:rPr>
            </w:pPr>
            <w:r w:rsidRPr="00AA5EFC">
              <w:rPr>
                <w:bCs/>
                <w:lang w:val="id-ID"/>
              </w:rPr>
              <w:t xml:space="preserve">Membuat program oop </w:t>
            </w:r>
            <w:r w:rsidRPr="00AA5EFC">
              <w:rPr>
                <w:bCs/>
                <w:lang w:val="id-ID"/>
              </w:rPr>
              <w:lastRenderedPageBreak/>
              <w:t>menerapkan thread.</w:t>
            </w:r>
          </w:p>
          <w:p w14:paraId="36625E7D" w14:textId="77777777" w:rsidR="00F77107" w:rsidRPr="00AA5EFC" w:rsidRDefault="00F77107" w:rsidP="00F77107">
            <w:pPr>
              <w:spacing w:line="360" w:lineRule="auto"/>
              <w:rPr>
                <w:bCs/>
                <w:lang w:val="id-ID"/>
              </w:rPr>
            </w:pPr>
          </w:p>
        </w:tc>
        <w:tc>
          <w:tcPr>
            <w:tcW w:w="286" w:type="pct"/>
            <w:shd w:val="clear" w:color="auto" w:fill="auto"/>
            <w:tcMar>
              <w:left w:w="57" w:type="dxa"/>
              <w:right w:w="57" w:type="dxa"/>
            </w:tcMar>
          </w:tcPr>
          <w:p w14:paraId="76CFBAA6" w14:textId="77777777" w:rsidR="00F77107" w:rsidRPr="00AA5EFC" w:rsidRDefault="00F77107" w:rsidP="00F77107">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1A3858F6"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 xml:space="preserve">dasar dasar </w:t>
            </w:r>
            <w:r w:rsidRPr="00AA5EFC">
              <w:rPr>
                <w:i/>
                <w:iCs/>
              </w:rPr>
              <w:t>thread</w:t>
            </w:r>
          </w:p>
          <w:p w14:paraId="7EB98325"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 xml:space="preserve">dasar dasar </w:t>
            </w:r>
            <w:r w:rsidRPr="00AA5EFC">
              <w:rPr>
                <w:i/>
                <w:iCs/>
              </w:rPr>
              <w:t>thread</w:t>
            </w:r>
          </w:p>
          <w:p w14:paraId="2DE921F9"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lastRenderedPageBreak/>
              <w:t xml:space="preserve">Mengolah data tentang </w:t>
            </w:r>
            <w:r w:rsidRPr="00AA5EFC">
              <w:t xml:space="preserve">dasar dasar </w:t>
            </w:r>
            <w:r w:rsidRPr="00AA5EFC">
              <w:rPr>
                <w:i/>
                <w:iCs/>
              </w:rPr>
              <w:t>thread</w:t>
            </w:r>
          </w:p>
          <w:p w14:paraId="63C906ED" w14:textId="77777777" w:rsidR="00F77107" w:rsidRPr="00AA5EFC" w:rsidRDefault="00F77107"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 xml:space="preserve">dasar dasar </w:t>
            </w:r>
            <w:r w:rsidRPr="00AA5EFC">
              <w:rPr>
                <w:i/>
                <w:iCs/>
              </w:rPr>
              <w:t>thread</w:t>
            </w:r>
          </w:p>
        </w:tc>
        <w:tc>
          <w:tcPr>
            <w:tcW w:w="365" w:type="pct"/>
            <w:shd w:val="clear" w:color="auto" w:fill="auto"/>
            <w:tcMar>
              <w:left w:w="57" w:type="dxa"/>
              <w:right w:w="57" w:type="dxa"/>
            </w:tcMar>
          </w:tcPr>
          <w:p w14:paraId="321B9827"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67A8D2C7"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p>
          <w:p w14:paraId="52AB087D" w14:textId="77777777" w:rsidR="00F77107" w:rsidRPr="00AA5EFC" w:rsidRDefault="00F77107" w:rsidP="00F77107">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5E364641" w14:textId="7D763E83" w:rsidR="00F77107" w:rsidRDefault="00F77107" w:rsidP="00F77107">
            <w:r>
              <w:t xml:space="preserve">Buku </w:t>
            </w:r>
            <w:r w:rsidR="00B87AF0">
              <w:t xml:space="preserve">Pemrograman Berorientasi Objek </w:t>
            </w:r>
            <w:r>
              <w:t>kelas X</w:t>
            </w:r>
            <w:r w:rsidR="00B87AF0">
              <w:t>I</w:t>
            </w:r>
            <w:r>
              <w:t>I.</w:t>
            </w:r>
          </w:p>
          <w:p w14:paraId="63320DC4" w14:textId="77777777" w:rsidR="00F77107" w:rsidRDefault="00F77107" w:rsidP="00F77107"/>
          <w:p w14:paraId="14A16725" w14:textId="024F7981" w:rsidR="00F77107" w:rsidRPr="00AA5EFC" w:rsidRDefault="00F77107" w:rsidP="00F77107">
            <w:r>
              <w:t>Academia.com “</w:t>
            </w:r>
            <w:r w:rsidR="00B87AF0">
              <w:t>Pemrograman Berorientasi Objek</w:t>
            </w:r>
            <w:r>
              <w:t>”</w:t>
            </w:r>
          </w:p>
        </w:tc>
        <w:tc>
          <w:tcPr>
            <w:tcW w:w="511" w:type="pct"/>
            <w:shd w:val="clear" w:color="auto" w:fill="auto"/>
          </w:tcPr>
          <w:p w14:paraId="2912838B" w14:textId="77777777" w:rsidR="00F77107" w:rsidRDefault="00F77107" w:rsidP="00E03BFD">
            <w:pPr>
              <w:pStyle w:val="ListParagraph"/>
              <w:numPr>
                <w:ilvl w:val="0"/>
                <w:numId w:val="28"/>
              </w:numPr>
              <w:spacing w:line="276" w:lineRule="auto"/>
              <w:ind w:left="328"/>
              <w:rPr>
                <w:rFonts w:eastAsia="Calibri"/>
                <w:lang w:val="en-US" w:eastAsia="id-ID"/>
              </w:rPr>
            </w:pPr>
            <w:r>
              <w:rPr>
                <w:rFonts w:eastAsia="Calibri"/>
                <w:lang w:val="en-US" w:eastAsia="id-ID"/>
              </w:rPr>
              <w:t>Disiplin</w:t>
            </w:r>
          </w:p>
          <w:p w14:paraId="464D2138" w14:textId="77777777" w:rsidR="00F77107" w:rsidRDefault="00F77107" w:rsidP="00E03BFD">
            <w:pPr>
              <w:pStyle w:val="ListParagraph"/>
              <w:numPr>
                <w:ilvl w:val="0"/>
                <w:numId w:val="28"/>
              </w:numPr>
              <w:spacing w:line="276" w:lineRule="auto"/>
              <w:ind w:left="328"/>
              <w:rPr>
                <w:rFonts w:eastAsia="Calibri"/>
                <w:lang w:val="en-US" w:eastAsia="id-ID"/>
              </w:rPr>
            </w:pPr>
            <w:r>
              <w:rPr>
                <w:rFonts w:eastAsia="Calibri"/>
                <w:lang w:val="en-US" w:eastAsia="id-ID"/>
              </w:rPr>
              <w:t>Tanggung Jawab</w:t>
            </w:r>
          </w:p>
          <w:p w14:paraId="18004440" w14:textId="77777777" w:rsidR="00F77107" w:rsidRDefault="00F77107" w:rsidP="00E03BFD">
            <w:pPr>
              <w:pStyle w:val="ListParagraph"/>
              <w:numPr>
                <w:ilvl w:val="0"/>
                <w:numId w:val="28"/>
              </w:numPr>
              <w:spacing w:line="276" w:lineRule="auto"/>
              <w:ind w:left="328"/>
              <w:rPr>
                <w:rFonts w:eastAsia="Calibri"/>
                <w:lang w:val="en-US" w:eastAsia="id-ID"/>
              </w:rPr>
            </w:pPr>
            <w:r>
              <w:rPr>
                <w:rFonts w:eastAsia="Calibri"/>
                <w:lang w:val="en-US" w:eastAsia="id-ID"/>
              </w:rPr>
              <w:t>Jujur</w:t>
            </w:r>
          </w:p>
          <w:p w14:paraId="5D471C19" w14:textId="77777777" w:rsidR="00F77107" w:rsidRDefault="00F77107" w:rsidP="00E03BFD">
            <w:pPr>
              <w:pStyle w:val="ListParagraph"/>
              <w:numPr>
                <w:ilvl w:val="0"/>
                <w:numId w:val="28"/>
              </w:numPr>
              <w:spacing w:line="276" w:lineRule="auto"/>
              <w:ind w:left="328"/>
              <w:rPr>
                <w:rFonts w:eastAsia="Calibri"/>
                <w:lang w:val="en-US" w:eastAsia="id-ID"/>
              </w:rPr>
            </w:pPr>
            <w:r>
              <w:rPr>
                <w:rFonts w:eastAsia="Calibri"/>
                <w:lang w:val="en-US" w:eastAsia="id-ID"/>
              </w:rPr>
              <w:t>Santun</w:t>
            </w:r>
          </w:p>
          <w:p w14:paraId="5EB780C7" w14:textId="77777777" w:rsidR="00F77107" w:rsidRPr="00AA5EFC" w:rsidRDefault="00F77107" w:rsidP="00F77107"/>
        </w:tc>
      </w:tr>
      <w:tr w:rsidR="0046249D" w:rsidRPr="00AA5EFC" w14:paraId="3CE973F0" w14:textId="67564714" w:rsidTr="0046249D">
        <w:trPr>
          <w:gridAfter w:val="1"/>
          <w:wAfter w:w="6" w:type="pct"/>
          <w:trHeight w:val="1269"/>
        </w:trPr>
        <w:tc>
          <w:tcPr>
            <w:tcW w:w="838" w:type="pct"/>
            <w:shd w:val="clear" w:color="auto" w:fill="auto"/>
            <w:tcMar>
              <w:left w:w="57" w:type="dxa"/>
              <w:right w:w="57" w:type="dxa"/>
            </w:tcMar>
          </w:tcPr>
          <w:p w14:paraId="4C883EC8" w14:textId="77777777" w:rsidR="0046249D" w:rsidRPr="00AA5EFC" w:rsidRDefault="0046249D" w:rsidP="0046249D">
            <w:pPr>
              <w:pStyle w:val="ListParagraph"/>
              <w:numPr>
                <w:ilvl w:val="0"/>
                <w:numId w:val="1"/>
              </w:numPr>
              <w:spacing w:line="360" w:lineRule="auto"/>
              <w:ind w:left="567" w:hanging="567"/>
              <w:rPr>
                <w:lang w:val="id-ID"/>
              </w:rPr>
            </w:pPr>
            <w:r w:rsidRPr="00AA5EFC">
              <w:rPr>
                <w:lang w:val="id-ID"/>
              </w:rPr>
              <w:lastRenderedPageBreak/>
              <w:t>Merancang</w:t>
            </w:r>
            <w:r w:rsidRPr="00AA5EFC">
              <w:t xml:space="preserve"> antar muka atau </w:t>
            </w:r>
            <w:r w:rsidRPr="00AA5EFC">
              <w:rPr>
                <w:i/>
              </w:rPr>
              <w:t>User Interface (UI)</w:t>
            </w:r>
          </w:p>
          <w:p w14:paraId="21DD5BF2" w14:textId="77777777" w:rsidR="0046249D" w:rsidRPr="00AA5EFC" w:rsidRDefault="0046249D" w:rsidP="0046249D">
            <w:pPr>
              <w:pStyle w:val="ListParagraph"/>
              <w:spacing w:line="360" w:lineRule="auto"/>
              <w:ind w:left="567"/>
              <w:rPr>
                <w:lang w:val="id-ID"/>
              </w:rPr>
            </w:pPr>
          </w:p>
          <w:p w14:paraId="441D0BDC" w14:textId="77777777" w:rsidR="0046249D" w:rsidRPr="00AA5EFC" w:rsidRDefault="0046249D" w:rsidP="0046249D">
            <w:pPr>
              <w:pStyle w:val="ListParagraph"/>
              <w:numPr>
                <w:ilvl w:val="0"/>
                <w:numId w:val="2"/>
              </w:numPr>
              <w:spacing w:line="360" w:lineRule="auto"/>
              <w:ind w:left="567" w:hanging="567"/>
              <w:rPr>
                <w:lang w:val="id-ID"/>
              </w:rPr>
            </w:pPr>
            <w:r w:rsidRPr="00AA5EFC">
              <w:rPr>
                <w:bCs/>
              </w:rPr>
              <w:t>Membuat</w:t>
            </w:r>
            <w:r w:rsidRPr="00AA5EFC">
              <w:rPr>
                <w:lang w:val="id-ID"/>
              </w:rPr>
              <w:t xml:space="preserve"> kode program untuk </w:t>
            </w:r>
            <w:r w:rsidRPr="00AA5EFC">
              <w:t xml:space="preserve"> antar muka atau </w:t>
            </w:r>
            <w:r w:rsidRPr="00AA5EFC">
              <w:rPr>
                <w:i/>
              </w:rPr>
              <w:lastRenderedPageBreak/>
              <w:t>User Interface (UI)</w:t>
            </w:r>
          </w:p>
        </w:tc>
        <w:tc>
          <w:tcPr>
            <w:tcW w:w="933" w:type="pct"/>
            <w:shd w:val="clear" w:color="auto" w:fill="auto"/>
            <w:tcMar>
              <w:left w:w="57" w:type="dxa"/>
              <w:right w:w="57" w:type="dxa"/>
            </w:tcMar>
          </w:tcPr>
          <w:p w14:paraId="295CD290" w14:textId="77777777" w:rsidR="0046249D" w:rsidRPr="00AA5EFC" w:rsidRDefault="0046249D" w:rsidP="00E03BFD">
            <w:pPr>
              <w:pStyle w:val="ListParagraph"/>
              <w:numPr>
                <w:ilvl w:val="0"/>
                <w:numId w:val="12"/>
              </w:numPr>
              <w:spacing w:line="360" w:lineRule="auto"/>
              <w:ind w:right="-58"/>
              <w:rPr>
                <w:bCs/>
                <w:lang w:val="id-ID"/>
              </w:rPr>
            </w:pPr>
            <w:r w:rsidRPr="00AA5EFC">
              <w:rPr>
                <w:bCs/>
                <w:lang w:val="id-ID"/>
              </w:rPr>
              <w:lastRenderedPageBreak/>
              <w:t xml:space="preserve">Menjelaskan konsep </w:t>
            </w:r>
            <w:r w:rsidRPr="00AA5EFC">
              <w:t xml:space="preserve">antar muka atau </w:t>
            </w:r>
            <w:r w:rsidRPr="00AA5EFC">
              <w:rPr>
                <w:i/>
              </w:rPr>
              <w:t>User Interface (UI)</w:t>
            </w:r>
            <w:r w:rsidRPr="00AA5EFC">
              <w:rPr>
                <w:bCs/>
                <w:lang w:val="id-ID"/>
              </w:rPr>
              <w:t xml:space="preserve"> dalam pemrograman aplikasi berorientasi obyek.</w:t>
            </w:r>
          </w:p>
          <w:p w14:paraId="69069768" w14:textId="77777777" w:rsidR="0046249D" w:rsidRPr="00AA5EFC" w:rsidRDefault="0046249D" w:rsidP="00E03BFD">
            <w:pPr>
              <w:pStyle w:val="ListParagraph"/>
              <w:numPr>
                <w:ilvl w:val="0"/>
                <w:numId w:val="12"/>
              </w:numPr>
              <w:spacing w:line="360" w:lineRule="auto"/>
              <w:ind w:right="-58"/>
              <w:rPr>
                <w:bCs/>
                <w:lang w:val="id-ID"/>
              </w:rPr>
            </w:pPr>
            <w:r w:rsidRPr="00AA5EFC">
              <w:rPr>
                <w:bCs/>
                <w:lang w:val="id-ID"/>
              </w:rPr>
              <w:lastRenderedPageBreak/>
              <w:t xml:space="preserve">Menjelaskan prosedur </w:t>
            </w:r>
            <w:r w:rsidRPr="00AA5EFC">
              <w:t xml:space="preserve">antar muka atau </w:t>
            </w:r>
            <w:r w:rsidRPr="00AA5EFC">
              <w:rPr>
                <w:i/>
              </w:rPr>
              <w:t>User Interface (UI)</w:t>
            </w:r>
            <w:r w:rsidRPr="00AA5EFC">
              <w:rPr>
                <w:bCs/>
                <w:lang w:val="id-ID"/>
              </w:rPr>
              <w:t xml:space="preserve">  dalam pemrograman aplikasi berorientasi obyek.</w:t>
            </w:r>
          </w:p>
          <w:p w14:paraId="3CEB5A5B" w14:textId="77777777" w:rsidR="0046249D" w:rsidRPr="00AA5EFC" w:rsidRDefault="0046249D" w:rsidP="00E03BFD">
            <w:pPr>
              <w:pStyle w:val="ListParagraph"/>
              <w:numPr>
                <w:ilvl w:val="0"/>
                <w:numId w:val="12"/>
              </w:numPr>
              <w:spacing w:line="360" w:lineRule="auto"/>
              <w:ind w:right="-58"/>
              <w:rPr>
                <w:bCs/>
                <w:lang w:val="id-ID"/>
              </w:rPr>
            </w:pPr>
            <w:r w:rsidRPr="00AA5EFC">
              <w:rPr>
                <w:bCs/>
                <w:lang w:val="id-ID"/>
              </w:rPr>
              <w:t xml:space="preserve">Menentukan penggunaan </w:t>
            </w:r>
            <w:r w:rsidRPr="00AA5EFC">
              <w:t xml:space="preserve">antar muka atau </w:t>
            </w:r>
            <w:r w:rsidRPr="00AA5EFC">
              <w:rPr>
                <w:i/>
              </w:rPr>
              <w:t>User Interface (UI)</w:t>
            </w:r>
            <w:r w:rsidRPr="00AA5EFC">
              <w:rPr>
                <w:bCs/>
                <w:lang w:val="id-ID"/>
              </w:rPr>
              <w:t xml:space="preserve"> dalam pemrograman aplikasi berorientasi obyek.</w:t>
            </w:r>
          </w:p>
          <w:p w14:paraId="2BF62C47" w14:textId="77777777" w:rsidR="0046249D" w:rsidRPr="00AA5EFC" w:rsidRDefault="0046249D" w:rsidP="00E03BFD">
            <w:pPr>
              <w:pStyle w:val="ListParagraph"/>
              <w:numPr>
                <w:ilvl w:val="0"/>
                <w:numId w:val="12"/>
              </w:numPr>
              <w:spacing w:line="360" w:lineRule="auto"/>
              <w:ind w:right="-58"/>
              <w:rPr>
                <w:bCs/>
                <w:lang w:val="id-ID"/>
              </w:rPr>
            </w:pPr>
            <w:r w:rsidRPr="00AA5EFC">
              <w:rPr>
                <w:bCs/>
                <w:lang w:val="id-ID"/>
              </w:rPr>
              <w:t xml:space="preserve">Menerapkan </w:t>
            </w:r>
            <w:r w:rsidRPr="00AA5EFC">
              <w:t xml:space="preserve">antar muka atau </w:t>
            </w:r>
            <w:r w:rsidRPr="00AA5EFC">
              <w:rPr>
                <w:i/>
              </w:rPr>
              <w:t>User Interface (UI)</w:t>
            </w:r>
            <w:r w:rsidRPr="00AA5EFC">
              <w:rPr>
                <w:lang w:val="id-ID"/>
              </w:rPr>
              <w:t xml:space="preserve"> </w:t>
            </w:r>
            <w:r w:rsidRPr="00AA5EFC">
              <w:rPr>
                <w:bCs/>
                <w:lang w:val="id-ID"/>
              </w:rPr>
              <w:t xml:space="preserve">pemrograman </w:t>
            </w:r>
            <w:r w:rsidRPr="00AA5EFC">
              <w:rPr>
                <w:bCs/>
                <w:lang w:val="id-ID"/>
              </w:rPr>
              <w:lastRenderedPageBreak/>
              <w:t>aplikasi berorientasi obyek.</w:t>
            </w:r>
          </w:p>
          <w:p w14:paraId="1E0D63C1" w14:textId="77777777" w:rsidR="0046249D" w:rsidRPr="00AA5EFC" w:rsidRDefault="0046249D" w:rsidP="00E03BFD">
            <w:pPr>
              <w:pStyle w:val="ListParagraph"/>
              <w:numPr>
                <w:ilvl w:val="0"/>
                <w:numId w:val="13"/>
              </w:numPr>
              <w:spacing w:line="360" w:lineRule="auto"/>
              <w:ind w:right="-58"/>
              <w:rPr>
                <w:bCs/>
                <w:lang w:val="id-ID"/>
              </w:rPr>
            </w:pPr>
            <w:r w:rsidRPr="00AA5EFC">
              <w:rPr>
                <w:bCs/>
                <w:lang w:val="id-ID"/>
              </w:rPr>
              <w:t xml:space="preserve">Merancang program aplikasi berorientasi obyek dengan penerapan </w:t>
            </w:r>
            <w:r w:rsidRPr="00AA5EFC">
              <w:t xml:space="preserve">antar muka atau </w:t>
            </w:r>
            <w:r w:rsidRPr="00AA5EFC">
              <w:rPr>
                <w:i/>
              </w:rPr>
              <w:t>User Interface (UI)</w:t>
            </w:r>
            <w:r w:rsidRPr="00AA5EFC">
              <w:rPr>
                <w:lang w:val="id-ID"/>
              </w:rPr>
              <w:t>.</w:t>
            </w:r>
          </w:p>
          <w:p w14:paraId="02B8B34A" w14:textId="77777777" w:rsidR="0046249D" w:rsidRPr="00AA5EFC" w:rsidRDefault="0046249D" w:rsidP="00E03BFD">
            <w:pPr>
              <w:pStyle w:val="ListParagraph"/>
              <w:numPr>
                <w:ilvl w:val="0"/>
                <w:numId w:val="13"/>
              </w:numPr>
              <w:spacing w:line="360" w:lineRule="auto"/>
              <w:ind w:right="-58"/>
              <w:rPr>
                <w:bCs/>
                <w:lang w:val="id-ID"/>
              </w:rPr>
            </w:pPr>
            <w:r w:rsidRPr="00AA5EFC">
              <w:rPr>
                <w:bCs/>
                <w:lang w:val="id-ID"/>
              </w:rPr>
              <w:t xml:space="preserve">Membuat kode program aplikasi berorientasi obyek yang menerapkan </w:t>
            </w:r>
            <w:r w:rsidRPr="00AA5EFC">
              <w:t xml:space="preserve">antar muka atau </w:t>
            </w:r>
            <w:r w:rsidRPr="00AA5EFC">
              <w:rPr>
                <w:i/>
              </w:rPr>
              <w:t>User Interface (UI)</w:t>
            </w:r>
            <w:r w:rsidRPr="00AA5EFC">
              <w:rPr>
                <w:lang w:val="id-ID"/>
              </w:rPr>
              <w:t>.</w:t>
            </w:r>
          </w:p>
          <w:p w14:paraId="02C2DF00" w14:textId="77777777" w:rsidR="0046249D" w:rsidRPr="00AA5EFC" w:rsidRDefault="0046249D" w:rsidP="00E03BFD">
            <w:pPr>
              <w:pStyle w:val="ListParagraph"/>
              <w:numPr>
                <w:ilvl w:val="0"/>
                <w:numId w:val="13"/>
              </w:numPr>
              <w:spacing w:line="360" w:lineRule="auto"/>
              <w:ind w:right="-58"/>
              <w:rPr>
                <w:rFonts w:eastAsia="Arial Unicode MS"/>
                <w:lang w:val="id-ID"/>
              </w:rPr>
            </w:pPr>
            <w:r w:rsidRPr="00AA5EFC">
              <w:rPr>
                <w:bCs/>
                <w:lang w:val="id-ID"/>
              </w:rPr>
              <w:t xml:space="preserve">Menguji program aplikasi berorientasi obyek yang menerapkan </w:t>
            </w:r>
            <w:r w:rsidRPr="00AA5EFC">
              <w:t xml:space="preserve">antar muka atau </w:t>
            </w:r>
            <w:r w:rsidRPr="00AA5EFC">
              <w:rPr>
                <w:i/>
              </w:rPr>
              <w:lastRenderedPageBreak/>
              <w:t>User Interface (UI)</w:t>
            </w:r>
            <w:r w:rsidRPr="00AA5EFC">
              <w:rPr>
                <w:bCs/>
                <w:i/>
                <w:lang w:val="id-ID"/>
              </w:rPr>
              <w:t>.</w:t>
            </w:r>
          </w:p>
          <w:p w14:paraId="08F1B090" w14:textId="77777777" w:rsidR="0046249D" w:rsidRPr="00AA5EFC" w:rsidRDefault="0046249D" w:rsidP="0046249D">
            <w:pPr>
              <w:spacing w:line="360" w:lineRule="auto"/>
              <w:ind w:right="-58"/>
              <w:rPr>
                <w:rFonts w:eastAsia="Arial Unicode MS"/>
                <w:lang w:val="id-ID"/>
              </w:rPr>
            </w:pPr>
          </w:p>
        </w:tc>
        <w:tc>
          <w:tcPr>
            <w:tcW w:w="729" w:type="pct"/>
            <w:shd w:val="clear" w:color="auto" w:fill="auto"/>
            <w:tcMar>
              <w:left w:w="57" w:type="dxa"/>
              <w:right w:w="57" w:type="dxa"/>
            </w:tcMar>
          </w:tcPr>
          <w:p w14:paraId="3B0F3935"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Konsep antar muka (</w:t>
            </w:r>
            <w:r w:rsidRPr="00AA5EFC">
              <w:rPr>
                <w:bCs/>
                <w:i/>
                <w:lang w:val="id-ID"/>
              </w:rPr>
              <w:t>user interface</w:t>
            </w:r>
            <w:r w:rsidRPr="00AA5EFC">
              <w:rPr>
                <w:bCs/>
                <w:lang w:val="id-ID"/>
              </w:rPr>
              <w:t>) dalam pemrograman aplikasi berbasis oop</w:t>
            </w:r>
          </w:p>
          <w:p w14:paraId="5212819C" w14:textId="77777777" w:rsidR="0046249D" w:rsidRPr="00AA5EFC" w:rsidRDefault="0046249D" w:rsidP="00E03BFD">
            <w:pPr>
              <w:pStyle w:val="ListParagraph"/>
              <w:numPr>
                <w:ilvl w:val="0"/>
                <w:numId w:val="3"/>
              </w:numPr>
              <w:spacing w:line="360" w:lineRule="auto"/>
              <w:ind w:right="218"/>
              <w:rPr>
                <w:bCs/>
              </w:rPr>
            </w:pPr>
            <w:r w:rsidRPr="00AA5EFC">
              <w:rPr>
                <w:bCs/>
                <w:lang w:val="id-ID"/>
              </w:rPr>
              <w:t xml:space="preserve">Prosedur pembuatan </w:t>
            </w:r>
            <w:r w:rsidRPr="00AA5EFC">
              <w:rPr>
                <w:bCs/>
                <w:i/>
                <w:lang w:val="id-ID"/>
              </w:rPr>
              <w:t xml:space="preserve">user </w:t>
            </w:r>
            <w:r w:rsidRPr="00AA5EFC">
              <w:rPr>
                <w:bCs/>
                <w:i/>
                <w:lang w:val="id-ID"/>
              </w:rPr>
              <w:lastRenderedPageBreak/>
              <w:t>interface</w:t>
            </w:r>
            <w:r w:rsidRPr="00AA5EFC">
              <w:rPr>
                <w:bCs/>
                <w:lang w:val="id-ID"/>
              </w:rPr>
              <w:t xml:space="preserve"> dalam pemrograman aplikasi berbasi oop.</w:t>
            </w:r>
          </w:p>
          <w:p w14:paraId="2B031FC1" w14:textId="77777777" w:rsidR="0046249D" w:rsidRPr="00AA5EFC" w:rsidRDefault="0046249D" w:rsidP="00E03BFD">
            <w:pPr>
              <w:pStyle w:val="ListParagraph"/>
              <w:numPr>
                <w:ilvl w:val="0"/>
                <w:numId w:val="3"/>
              </w:numPr>
              <w:spacing w:line="360" w:lineRule="auto"/>
              <w:ind w:right="218"/>
              <w:rPr>
                <w:bCs/>
              </w:rPr>
            </w:pPr>
            <w:r w:rsidRPr="00AA5EFC">
              <w:rPr>
                <w:bCs/>
                <w:lang w:val="id-ID"/>
              </w:rPr>
              <w:t xml:space="preserve">Membuat contoh program aplikasi yang menerapkan </w:t>
            </w:r>
            <w:r w:rsidRPr="00AA5EFC">
              <w:rPr>
                <w:bCs/>
                <w:i/>
                <w:lang w:val="id-ID"/>
              </w:rPr>
              <w:t>user interface.</w:t>
            </w:r>
          </w:p>
        </w:tc>
        <w:tc>
          <w:tcPr>
            <w:tcW w:w="286" w:type="pct"/>
            <w:shd w:val="clear" w:color="auto" w:fill="auto"/>
            <w:tcMar>
              <w:left w:w="57" w:type="dxa"/>
              <w:right w:w="57" w:type="dxa"/>
            </w:tcMar>
          </w:tcPr>
          <w:p w14:paraId="31E60009"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5F9C39B3"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 xml:space="preserve">antar muka atau </w:t>
            </w:r>
            <w:r w:rsidRPr="00AA5EFC">
              <w:rPr>
                <w:i/>
              </w:rPr>
              <w:t>User Interface (UI)</w:t>
            </w:r>
          </w:p>
          <w:p w14:paraId="075E7F78"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 xml:space="preserve">antar </w:t>
            </w:r>
            <w:r w:rsidRPr="00AA5EFC">
              <w:lastRenderedPageBreak/>
              <w:t xml:space="preserve">muka atau </w:t>
            </w:r>
            <w:r w:rsidRPr="00AA5EFC">
              <w:rPr>
                <w:i/>
              </w:rPr>
              <w:t>User Interface (UI)</w:t>
            </w:r>
          </w:p>
          <w:p w14:paraId="4F4CC03C"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t xml:space="preserve">antar muka atau </w:t>
            </w:r>
            <w:r w:rsidRPr="00AA5EFC">
              <w:rPr>
                <w:i/>
              </w:rPr>
              <w:t>User Interface (UI)</w:t>
            </w:r>
          </w:p>
          <w:p w14:paraId="4E77ACFD"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 xml:space="preserve">antar muka atau </w:t>
            </w:r>
            <w:r w:rsidRPr="00AA5EFC">
              <w:rPr>
                <w:i/>
              </w:rPr>
              <w:t>User Interface (UI)</w:t>
            </w:r>
          </w:p>
        </w:tc>
        <w:tc>
          <w:tcPr>
            <w:tcW w:w="365" w:type="pct"/>
            <w:shd w:val="clear" w:color="auto" w:fill="auto"/>
            <w:tcMar>
              <w:left w:w="57" w:type="dxa"/>
              <w:right w:w="57" w:type="dxa"/>
            </w:tcMar>
          </w:tcPr>
          <w:p w14:paraId="60345507"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52AED5B1"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1848D393"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0780C4B1" w14:textId="1908B0E0" w:rsidR="0046249D" w:rsidRDefault="0046249D" w:rsidP="0046249D">
            <w:r>
              <w:t xml:space="preserve">Buku </w:t>
            </w:r>
            <w:r w:rsidR="00B87AF0">
              <w:t xml:space="preserve">Pemrograman Berorientasi Objek </w:t>
            </w:r>
            <w:r>
              <w:t>kelas X</w:t>
            </w:r>
            <w:r w:rsidR="00B87AF0">
              <w:t>I</w:t>
            </w:r>
            <w:r>
              <w:t>I.</w:t>
            </w:r>
          </w:p>
          <w:p w14:paraId="72067C76" w14:textId="77777777" w:rsidR="0046249D" w:rsidRDefault="0046249D" w:rsidP="0046249D"/>
          <w:p w14:paraId="159A9BC3" w14:textId="61231EC8" w:rsidR="0046249D" w:rsidRPr="00AA5EFC" w:rsidRDefault="0046249D" w:rsidP="0046249D">
            <w:r>
              <w:t xml:space="preserve">Academia.com </w:t>
            </w:r>
            <w:r w:rsidR="00B87AF0">
              <w:t>Pemrograman Berorientasi Objek</w:t>
            </w:r>
            <w:r>
              <w:t>”</w:t>
            </w:r>
          </w:p>
        </w:tc>
        <w:tc>
          <w:tcPr>
            <w:tcW w:w="511" w:type="pct"/>
            <w:shd w:val="clear" w:color="auto" w:fill="auto"/>
          </w:tcPr>
          <w:p w14:paraId="32DDDBA1" w14:textId="77777777" w:rsidR="0046249D" w:rsidRDefault="0046249D" w:rsidP="00E03BFD">
            <w:pPr>
              <w:pStyle w:val="ListParagraph"/>
              <w:numPr>
                <w:ilvl w:val="0"/>
                <w:numId w:val="29"/>
              </w:numPr>
              <w:spacing w:line="276" w:lineRule="auto"/>
              <w:ind w:left="328"/>
              <w:rPr>
                <w:rFonts w:eastAsia="Calibri"/>
                <w:lang w:val="en-US" w:eastAsia="id-ID"/>
              </w:rPr>
            </w:pPr>
            <w:r>
              <w:rPr>
                <w:rFonts w:eastAsia="Calibri"/>
                <w:lang w:val="en-US" w:eastAsia="id-ID"/>
              </w:rPr>
              <w:t>Disiplin</w:t>
            </w:r>
          </w:p>
          <w:p w14:paraId="043F795F" w14:textId="77777777" w:rsidR="0046249D" w:rsidRDefault="0046249D" w:rsidP="00E03BFD">
            <w:pPr>
              <w:pStyle w:val="ListParagraph"/>
              <w:numPr>
                <w:ilvl w:val="0"/>
                <w:numId w:val="29"/>
              </w:numPr>
              <w:spacing w:line="276" w:lineRule="auto"/>
              <w:ind w:left="328"/>
              <w:rPr>
                <w:rFonts w:eastAsia="Calibri"/>
                <w:lang w:val="en-US" w:eastAsia="id-ID"/>
              </w:rPr>
            </w:pPr>
            <w:r>
              <w:rPr>
                <w:rFonts w:eastAsia="Calibri"/>
                <w:lang w:val="en-US" w:eastAsia="id-ID"/>
              </w:rPr>
              <w:t>Tanggung Jawab</w:t>
            </w:r>
          </w:p>
          <w:p w14:paraId="121FF43D" w14:textId="77777777" w:rsidR="0046249D" w:rsidRDefault="0046249D" w:rsidP="00E03BFD">
            <w:pPr>
              <w:pStyle w:val="ListParagraph"/>
              <w:numPr>
                <w:ilvl w:val="0"/>
                <w:numId w:val="29"/>
              </w:numPr>
              <w:spacing w:line="276" w:lineRule="auto"/>
              <w:ind w:left="328"/>
              <w:rPr>
                <w:rFonts w:eastAsia="Calibri"/>
                <w:lang w:val="en-US" w:eastAsia="id-ID"/>
              </w:rPr>
            </w:pPr>
            <w:r>
              <w:rPr>
                <w:rFonts w:eastAsia="Calibri"/>
                <w:lang w:val="en-US" w:eastAsia="id-ID"/>
              </w:rPr>
              <w:t>Jujur</w:t>
            </w:r>
          </w:p>
          <w:p w14:paraId="6EE98543" w14:textId="77777777" w:rsidR="0046249D" w:rsidRDefault="0046249D" w:rsidP="00E03BFD">
            <w:pPr>
              <w:pStyle w:val="ListParagraph"/>
              <w:numPr>
                <w:ilvl w:val="0"/>
                <w:numId w:val="29"/>
              </w:numPr>
              <w:spacing w:line="276" w:lineRule="auto"/>
              <w:ind w:left="328"/>
              <w:rPr>
                <w:rFonts w:eastAsia="Calibri"/>
                <w:lang w:val="en-US" w:eastAsia="id-ID"/>
              </w:rPr>
            </w:pPr>
            <w:r>
              <w:rPr>
                <w:rFonts w:eastAsia="Calibri"/>
                <w:lang w:val="en-US" w:eastAsia="id-ID"/>
              </w:rPr>
              <w:t>Santun</w:t>
            </w:r>
          </w:p>
          <w:p w14:paraId="73F1AFCA" w14:textId="77777777" w:rsidR="0046249D" w:rsidRPr="00AA5EFC" w:rsidRDefault="0046249D" w:rsidP="0046249D"/>
        </w:tc>
      </w:tr>
      <w:tr w:rsidR="0046249D" w:rsidRPr="00AA5EFC" w14:paraId="7B6025DB" w14:textId="01D39724" w:rsidTr="0046249D">
        <w:trPr>
          <w:gridAfter w:val="1"/>
          <w:wAfter w:w="6" w:type="pct"/>
          <w:trHeight w:val="1269"/>
        </w:trPr>
        <w:tc>
          <w:tcPr>
            <w:tcW w:w="838" w:type="pct"/>
            <w:shd w:val="clear" w:color="auto" w:fill="auto"/>
            <w:tcMar>
              <w:left w:w="57" w:type="dxa"/>
              <w:right w:w="57" w:type="dxa"/>
            </w:tcMar>
          </w:tcPr>
          <w:p w14:paraId="6311873E" w14:textId="77777777" w:rsidR="0046249D" w:rsidRPr="00AA5EFC" w:rsidRDefault="0046249D" w:rsidP="0046249D">
            <w:pPr>
              <w:pStyle w:val="ListParagraph"/>
              <w:numPr>
                <w:ilvl w:val="0"/>
                <w:numId w:val="1"/>
              </w:numPr>
              <w:spacing w:line="360" w:lineRule="auto"/>
              <w:ind w:left="567" w:hanging="567"/>
              <w:rPr>
                <w:lang w:val="id-ID"/>
              </w:rPr>
            </w:pPr>
            <w:r w:rsidRPr="00AA5EFC">
              <w:lastRenderedPageBreak/>
              <w:t>Menerapkan konektifitas dalam akses basis data</w:t>
            </w:r>
          </w:p>
          <w:p w14:paraId="327E332F" w14:textId="77777777" w:rsidR="0046249D" w:rsidRPr="00AA5EFC" w:rsidRDefault="0046249D" w:rsidP="0046249D">
            <w:pPr>
              <w:pStyle w:val="ListParagraph"/>
              <w:spacing w:line="360" w:lineRule="auto"/>
              <w:ind w:left="567"/>
              <w:rPr>
                <w:lang w:val="id-ID"/>
              </w:rPr>
            </w:pPr>
          </w:p>
          <w:p w14:paraId="2E7E6DDD" w14:textId="77777777" w:rsidR="0046249D" w:rsidRPr="00AA5EFC" w:rsidRDefault="0046249D" w:rsidP="0046249D">
            <w:pPr>
              <w:pStyle w:val="ListParagraph"/>
              <w:numPr>
                <w:ilvl w:val="0"/>
                <w:numId w:val="2"/>
              </w:numPr>
              <w:spacing w:line="360" w:lineRule="auto"/>
              <w:ind w:left="567" w:hanging="567"/>
              <w:rPr>
                <w:lang w:val="id-ID"/>
              </w:rPr>
            </w:pPr>
            <w:r w:rsidRPr="00AA5EFC">
              <w:t>Membuat</w:t>
            </w:r>
            <w:r w:rsidRPr="00AA5EFC">
              <w:rPr>
                <w:bCs/>
              </w:rPr>
              <w:t xml:space="preserve"> konektifitas  basis data</w:t>
            </w:r>
          </w:p>
        </w:tc>
        <w:tc>
          <w:tcPr>
            <w:tcW w:w="933" w:type="pct"/>
            <w:shd w:val="clear" w:color="auto" w:fill="auto"/>
            <w:tcMar>
              <w:left w:w="57" w:type="dxa"/>
              <w:right w:w="57" w:type="dxa"/>
            </w:tcMar>
          </w:tcPr>
          <w:p w14:paraId="43497E51" w14:textId="77777777" w:rsidR="0046249D" w:rsidRPr="00AA5EFC" w:rsidRDefault="0046249D" w:rsidP="00E03BFD">
            <w:pPr>
              <w:pStyle w:val="ListParagraph"/>
              <w:numPr>
                <w:ilvl w:val="0"/>
                <w:numId w:val="14"/>
              </w:numPr>
              <w:spacing w:line="360" w:lineRule="auto"/>
              <w:ind w:right="-58"/>
              <w:rPr>
                <w:bCs/>
                <w:lang w:val="id-ID"/>
              </w:rPr>
            </w:pPr>
            <w:r w:rsidRPr="00AA5EFC">
              <w:rPr>
                <w:bCs/>
                <w:lang w:val="id-ID"/>
              </w:rPr>
              <w:t xml:space="preserve">Menjelaskan konsep </w:t>
            </w:r>
            <w:r w:rsidRPr="00AA5EFC">
              <w:t>konektifitas akses basis data</w:t>
            </w:r>
            <w:r w:rsidRPr="00AA5EFC">
              <w:rPr>
                <w:bCs/>
                <w:lang w:val="id-ID"/>
              </w:rPr>
              <w:t xml:space="preserve"> dalam pemrograman aplikasi berorientasi obyek.</w:t>
            </w:r>
          </w:p>
          <w:p w14:paraId="757FCAC1" w14:textId="77777777" w:rsidR="0046249D" w:rsidRPr="00AA5EFC" w:rsidRDefault="0046249D" w:rsidP="00E03BFD">
            <w:pPr>
              <w:pStyle w:val="ListParagraph"/>
              <w:numPr>
                <w:ilvl w:val="0"/>
                <w:numId w:val="14"/>
              </w:numPr>
              <w:spacing w:line="360" w:lineRule="auto"/>
              <w:ind w:right="-58"/>
              <w:rPr>
                <w:bCs/>
                <w:lang w:val="id-ID"/>
              </w:rPr>
            </w:pPr>
            <w:r w:rsidRPr="00AA5EFC">
              <w:t>Menjelaskan</w:t>
            </w:r>
            <w:r w:rsidRPr="00AA5EFC">
              <w:rPr>
                <w:bCs/>
                <w:lang w:val="id-ID"/>
              </w:rPr>
              <w:t xml:space="preserve"> prosedur</w:t>
            </w:r>
            <w:r w:rsidRPr="00AA5EFC">
              <w:t xml:space="preserve"> akses basis data</w:t>
            </w:r>
            <w:r w:rsidRPr="00AA5EFC">
              <w:rPr>
                <w:bCs/>
                <w:lang w:val="id-ID"/>
              </w:rPr>
              <w:t xml:space="preserve">  menggunakan </w:t>
            </w:r>
            <w:r w:rsidRPr="00AA5EFC">
              <w:rPr>
                <w:bCs/>
                <w:i/>
                <w:lang w:val="id-ID"/>
              </w:rPr>
              <w:t>library</w:t>
            </w:r>
            <w:r w:rsidRPr="00AA5EFC">
              <w:rPr>
                <w:bCs/>
                <w:lang w:val="id-ID"/>
              </w:rPr>
              <w:t xml:space="preserve"> konektor dalam pemrograman aplikasi berorientasi obyek.</w:t>
            </w:r>
          </w:p>
          <w:p w14:paraId="42924C71" w14:textId="77777777" w:rsidR="0046249D" w:rsidRPr="00AA5EFC" w:rsidRDefault="0046249D" w:rsidP="00E03BFD">
            <w:pPr>
              <w:pStyle w:val="ListParagraph"/>
              <w:numPr>
                <w:ilvl w:val="0"/>
                <w:numId w:val="14"/>
              </w:numPr>
              <w:spacing w:line="360" w:lineRule="auto"/>
              <w:ind w:right="-58"/>
              <w:rPr>
                <w:bCs/>
                <w:lang w:val="id-ID"/>
              </w:rPr>
            </w:pPr>
            <w:r w:rsidRPr="00AA5EFC">
              <w:t>Menentukan</w:t>
            </w:r>
            <w:r w:rsidRPr="00AA5EFC">
              <w:rPr>
                <w:bCs/>
                <w:lang w:val="id-ID"/>
              </w:rPr>
              <w:t xml:space="preserve"> penggunaan </w:t>
            </w:r>
            <w:r w:rsidRPr="00AA5EFC">
              <w:lastRenderedPageBreak/>
              <w:t>konekt</w:t>
            </w:r>
            <w:r w:rsidRPr="00AA5EFC">
              <w:rPr>
                <w:lang w:val="id-ID"/>
              </w:rPr>
              <w:t>or</w:t>
            </w:r>
            <w:r w:rsidRPr="00AA5EFC">
              <w:t xml:space="preserve"> basis data</w:t>
            </w:r>
            <w:r w:rsidRPr="00AA5EFC">
              <w:rPr>
                <w:bCs/>
                <w:lang w:val="id-ID"/>
              </w:rPr>
              <w:t xml:space="preserve"> dalam pemrograman aplikasi berorientasi obyek.</w:t>
            </w:r>
          </w:p>
          <w:p w14:paraId="018B6E7C" w14:textId="77777777" w:rsidR="0046249D" w:rsidRPr="00AA5EFC" w:rsidRDefault="0046249D" w:rsidP="00E03BFD">
            <w:pPr>
              <w:pStyle w:val="ListParagraph"/>
              <w:numPr>
                <w:ilvl w:val="0"/>
                <w:numId w:val="14"/>
              </w:numPr>
              <w:spacing w:line="360" w:lineRule="auto"/>
              <w:ind w:right="-58"/>
              <w:rPr>
                <w:bCs/>
                <w:lang w:val="id-ID"/>
              </w:rPr>
            </w:pPr>
            <w:r w:rsidRPr="00AA5EFC">
              <w:t>Menerapkan</w:t>
            </w:r>
            <w:r w:rsidRPr="00AA5EFC">
              <w:rPr>
                <w:bCs/>
                <w:lang w:val="id-ID"/>
              </w:rPr>
              <w:t xml:space="preserve"> library </w:t>
            </w:r>
            <w:r w:rsidRPr="00AA5EFC">
              <w:rPr>
                <w:lang w:val="id-ID"/>
              </w:rPr>
              <w:t xml:space="preserve">konektor akses basis data dalam </w:t>
            </w:r>
            <w:r w:rsidRPr="00AA5EFC">
              <w:rPr>
                <w:bCs/>
                <w:lang w:val="id-ID"/>
              </w:rPr>
              <w:t>pemrograman aplikasi berorientasi obyek.</w:t>
            </w:r>
          </w:p>
          <w:p w14:paraId="5D1A3FF2" w14:textId="77777777" w:rsidR="0046249D" w:rsidRPr="00AA5EFC" w:rsidRDefault="0046249D" w:rsidP="00E03BFD">
            <w:pPr>
              <w:pStyle w:val="ListParagraph"/>
              <w:numPr>
                <w:ilvl w:val="0"/>
                <w:numId w:val="15"/>
              </w:numPr>
              <w:spacing w:line="360" w:lineRule="auto"/>
              <w:ind w:right="-58"/>
              <w:rPr>
                <w:bCs/>
                <w:lang w:val="id-ID"/>
              </w:rPr>
            </w:pPr>
            <w:r w:rsidRPr="00AA5EFC">
              <w:rPr>
                <w:bCs/>
                <w:lang w:val="id-ID"/>
              </w:rPr>
              <w:t xml:space="preserve">Merancang program aplikasi berorientasi obyek akses basis data menggunakan </w:t>
            </w:r>
            <w:r w:rsidRPr="00AA5EFC">
              <w:rPr>
                <w:bCs/>
                <w:i/>
                <w:lang w:val="id-ID"/>
              </w:rPr>
              <w:t>library konektor</w:t>
            </w:r>
            <w:r w:rsidRPr="00AA5EFC">
              <w:rPr>
                <w:lang w:val="id-ID"/>
              </w:rPr>
              <w:t>.</w:t>
            </w:r>
          </w:p>
          <w:p w14:paraId="531409E5" w14:textId="77777777" w:rsidR="0046249D" w:rsidRPr="00AA5EFC" w:rsidRDefault="0046249D" w:rsidP="00E03BFD">
            <w:pPr>
              <w:pStyle w:val="ListParagraph"/>
              <w:numPr>
                <w:ilvl w:val="0"/>
                <w:numId w:val="15"/>
              </w:numPr>
              <w:spacing w:line="360" w:lineRule="auto"/>
              <w:ind w:right="-58"/>
              <w:rPr>
                <w:bCs/>
                <w:lang w:val="id-ID"/>
              </w:rPr>
            </w:pPr>
            <w:r w:rsidRPr="00AA5EFC">
              <w:rPr>
                <w:bCs/>
                <w:lang w:val="id-ID"/>
              </w:rPr>
              <w:t xml:space="preserve">Membuat kode program aplikasi berorientasi obyek </w:t>
            </w:r>
            <w:r w:rsidRPr="00AA5EFC">
              <w:rPr>
                <w:bCs/>
                <w:lang w:val="id-ID"/>
              </w:rPr>
              <w:lastRenderedPageBreak/>
              <w:t xml:space="preserve">akses basis data menggunakan </w:t>
            </w:r>
            <w:r w:rsidRPr="00AA5EFC">
              <w:rPr>
                <w:bCs/>
                <w:i/>
                <w:lang w:val="id-ID"/>
              </w:rPr>
              <w:t>library konektor</w:t>
            </w:r>
            <w:r w:rsidRPr="00AA5EFC">
              <w:rPr>
                <w:lang w:val="id-ID"/>
              </w:rPr>
              <w:t>.</w:t>
            </w:r>
          </w:p>
          <w:p w14:paraId="42CC7979" w14:textId="77777777" w:rsidR="0046249D" w:rsidRPr="00AA5EFC" w:rsidRDefault="0046249D" w:rsidP="00E03BFD">
            <w:pPr>
              <w:pStyle w:val="ListParagraph"/>
              <w:numPr>
                <w:ilvl w:val="0"/>
                <w:numId w:val="15"/>
              </w:numPr>
              <w:spacing w:line="360" w:lineRule="auto"/>
              <w:ind w:right="-58"/>
              <w:rPr>
                <w:rFonts w:eastAsia="Arial Unicode MS"/>
                <w:lang w:val="id-ID"/>
              </w:rPr>
            </w:pPr>
            <w:r w:rsidRPr="00AA5EFC">
              <w:rPr>
                <w:bCs/>
                <w:lang w:val="id-ID"/>
              </w:rPr>
              <w:t xml:space="preserve">Menguji program aplikasi berorientasi obyek akses basis data yang menggunakan </w:t>
            </w:r>
            <w:r w:rsidRPr="00AA5EFC">
              <w:rPr>
                <w:bCs/>
                <w:i/>
                <w:lang w:val="id-ID"/>
              </w:rPr>
              <w:t>library konektor.</w:t>
            </w:r>
          </w:p>
          <w:p w14:paraId="395CE449" w14:textId="77777777" w:rsidR="0046249D" w:rsidRPr="00AA5EFC" w:rsidRDefault="0046249D" w:rsidP="0046249D">
            <w:pPr>
              <w:spacing w:line="360" w:lineRule="auto"/>
              <w:ind w:right="-58"/>
              <w:rPr>
                <w:rFonts w:eastAsia="Arial Unicode MS"/>
                <w:lang w:val="id-ID"/>
              </w:rPr>
            </w:pPr>
          </w:p>
        </w:tc>
        <w:tc>
          <w:tcPr>
            <w:tcW w:w="729" w:type="pct"/>
            <w:shd w:val="clear" w:color="auto" w:fill="auto"/>
            <w:tcMar>
              <w:left w:w="57" w:type="dxa"/>
              <w:right w:w="57" w:type="dxa"/>
            </w:tcMar>
          </w:tcPr>
          <w:p w14:paraId="3BAE8961"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Konsep konektifitas untuk akses basis data dalam program aplikasi berbasis oop.</w:t>
            </w:r>
          </w:p>
          <w:p w14:paraId="31D9254E" w14:textId="77777777" w:rsidR="0046249D" w:rsidRPr="00AA5EFC" w:rsidRDefault="0046249D" w:rsidP="00E03BFD">
            <w:pPr>
              <w:pStyle w:val="ListParagraph"/>
              <w:numPr>
                <w:ilvl w:val="0"/>
                <w:numId w:val="3"/>
              </w:numPr>
              <w:spacing w:line="360" w:lineRule="auto"/>
              <w:ind w:right="218"/>
              <w:rPr>
                <w:bCs/>
              </w:rPr>
            </w:pPr>
            <w:r w:rsidRPr="00AA5EFC">
              <w:rPr>
                <w:bCs/>
                <w:lang w:val="id-ID"/>
              </w:rPr>
              <w:t>Prosedur koneksi basis data dengan program aplikasi berbasis oop.</w:t>
            </w:r>
          </w:p>
          <w:p w14:paraId="7278FDB8" w14:textId="77777777" w:rsidR="0046249D" w:rsidRPr="00AA5EFC" w:rsidRDefault="0046249D" w:rsidP="00E03BFD">
            <w:pPr>
              <w:pStyle w:val="ListParagraph"/>
              <w:numPr>
                <w:ilvl w:val="0"/>
                <w:numId w:val="3"/>
              </w:numPr>
              <w:spacing w:line="360" w:lineRule="auto"/>
              <w:ind w:right="218"/>
              <w:rPr>
                <w:bCs/>
              </w:rPr>
            </w:pPr>
            <w:r w:rsidRPr="00AA5EFC">
              <w:rPr>
                <w:bCs/>
                <w:lang w:val="id-ID"/>
              </w:rPr>
              <w:t>Penggunaan konektor basis data dalam program aplikasi.</w:t>
            </w:r>
          </w:p>
          <w:p w14:paraId="26AA7AA0" w14:textId="77777777" w:rsidR="0046249D" w:rsidRPr="00AA5EFC" w:rsidRDefault="0046249D" w:rsidP="00E03BFD">
            <w:pPr>
              <w:pStyle w:val="ListParagraph"/>
              <w:numPr>
                <w:ilvl w:val="0"/>
                <w:numId w:val="3"/>
              </w:numPr>
              <w:spacing w:line="360" w:lineRule="auto"/>
              <w:ind w:right="218"/>
              <w:rPr>
                <w:bCs/>
              </w:rPr>
            </w:pPr>
            <w:r w:rsidRPr="00AA5EFC">
              <w:rPr>
                <w:bCs/>
                <w:lang w:val="id-ID"/>
              </w:rPr>
              <w:t xml:space="preserve">Membuat contoh program aplikasi </w:t>
            </w:r>
            <w:r w:rsidRPr="00AA5EFC">
              <w:rPr>
                <w:bCs/>
                <w:lang w:val="id-ID"/>
              </w:rPr>
              <w:lastRenderedPageBreak/>
              <w:t xml:space="preserve">berbasis oop untuk koneksi basis data. </w:t>
            </w:r>
          </w:p>
          <w:p w14:paraId="752F0C7C" w14:textId="77777777" w:rsidR="0046249D" w:rsidRPr="00AA5EFC" w:rsidRDefault="0046249D" w:rsidP="0046249D">
            <w:pPr>
              <w:spacing w:line="360" w:lineRule="auto"/>
              <w:rPr>
                <w:bCs/>
                <w:lang w:val="id-ID"/>
              </w:rPr>
            </w:pPr>
          </w:p>
        </w:tc>
        <w:tc>
          <w:tcPr>
            <w:tcW w:w="286" w:type="pct"/>
            <w:shd w:val="clear" w:color="auto" w:fill="auto"/>
            <w:tcMar>
              <w:left w:w="57" w:type="dxa"/>
              <w:right w:w="57" w:type="dxa"/>
            </w:tcMar>
          </w:tcPr>
          <w:p w14:paraId="28FEF260"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57A51421"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konektifitas dalam akses basis data</w:t>
            </w:r>
          </w:p>
          <w:p w14:paraId="73022C39"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konektifitas dalam akses basis data</w:t>
            </w:r>
          </w:p>
          <w:p w14:paraId="356778AD"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t>konektifitas dalam akses basis data</w:t>
            </w:r>
          </w:p>
          <w:p w14:paraId="5D8D42F6"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 xml:space="preserve">konektifitas </w:t>
            </w:r>
            <w:r w:rsidRPr="00AA5EFC">
              <w:lastRenderedPageBreak/>
              <w:t>dalam akses basis data</w:t>
            </w:r>
          </w:p>
        </w:tc>
        <w:tc>
          <w:tcPr>
            <w:tcW w:w="365" w:type="pct"/>
            <w:shd w:val="clear" w:color="auto" w:fill="auto"/>
            <w:tcMar>
              <w:left w:w="57" w:type="dxa"/>
              <w:right w:w="57" w:type="dxa"/>
            </w:tcMar>
          </w:tcPr>
          <w:p w14:paraId="0F4EC777"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5C46C984"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22ADAA04"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707F4DA2" w14:textId="41ACB0D5" w:rsidR="0046249D" w:rsidRDefault="0046249D" w:rsidP="0046249D">
            <w:r>
              <w:t xml:space="preserve">Buku </w:t>
            </w:r>
            <w:r w:rsidR="00B87AF0">
              <w:t xml:space="preserve">Pemrograman Berorientasi Objek </w:t>
            </w:r>
            <w:r>
              <w:t>kelas X</w:t>
            </w:r>
            <w:r w:rsidR="00B87AF0">
              <w:t>I</w:t>
            </w:r>
            <w:r>
              <w:t>I.</w:t>
            </w:r>
          </w:p>
          <w:p w14:paraId="5ED2449F" w14:textId="77777777" w:rsidR="0046249D" w:rsidRDefault="0046249D" w:rsidP="0046249D"/>
          <w:p w14:paraId="6B89000B" w14:textId="57477368" w:rsidR="0046249D" w:rsidRPr="00AA5EFC" w:rsidRDefault="0046249D" w:rsidP="0046249D">
            <w:r>
              <w:t>Academia.com “</w:t>
            </w:r>
            <w:r w:rsidR="00B87AF0">
              <w:t>Pemrograman Berorientasi Objek</w:t>
            </w:r>
            <w:r>
              <w:t>”</w:t>
            </w:r>
          </w:p>
        </w:tc>
        <w:tc>
          <w:tcPr>
            <w:tcW w:w="511" w:type="pct"/>
            <w:shd w:val="clear" w:color="auto" w:fill="auto"/>
          </w:tcPr>
          <w:p w14:paraId="2AAFF4DD" w14:textId="77777777" w:rsidR="0046249D" w:rsidRDefault="0046249D" w:rsidP="00E03BFD">
            <w:pPr>
              <w:pStyle w:val="ListParagraph"/>
              <w:numPr>
                <w:ilvl w:val="0"/>
                <w:numId w:val="30"/>
              </w:numPr>
              <w:spacing w:line="276" w:lineRule="auto"/>
              <w:ind w:left="328"/>
              <w:rPr>
                <w:rFonts w:eastAsia="Calibri"/>
                <w:lang w:val="en-US" w:eastAsia="id-ID"/>
              </w:rPr>
            </w:pPr>
            <w:r>
              <w:rPr>
                <w:rFonts w:eastAsia="Calibri"/>
                <w:lang w:val="en-US" w:eastAsia="id-ID"/>
              </w:rPr>
              <w:t>Disiplin</w:t>
            </w:r>
          </w:p>
          <w:p w14:paraId="3B519EE6" w14:textId="77777777" w:rsidR="0046249D" w:rsidRDefault="0046249D" w:rsidP="00E03BFD">
            <w:pPr>
              <w:pStyle w:val="ListParagraph"/>
              <w:numPr>
                <w:ilvl w:val="0"/>
                <w:numId w:val="30"/>
              </w:numPr>
              <w:spacing w:line="276" w:lineRule="auto"/>
              <w:ind w:left="328"/>
              <w:rPr>
                <w:rFonts w:eastAsia="Calibri"/>
                <w:lang w:val="en-US" w:eastAsia="id-ID"/>
              </w:rPr>
            </w:pPr>
            <w:r>
              <w:rPr>
                <w:rFonts w:eastAsia="Calibri"/>
                <w:lang w:val="en-US" w:eastAsia="id-ID"/>
              </w:rPr>
              <w:t>Tanggung Jawab</w:t>
            </w:r>
          </w:p>
          <w:p w14:paraId="4549A483" w14:textId="77777777" w:rsidR="0046249D" w:rsidRDefault="0046249D" w:rsidP="00E03BFD">
            <w:pPr>
              <w:pStyle w:val="ListParagraph"/>
              <w:numPr>
                <w:ilvl w:val="0"/>
                <w:numId w:val="30"/>
              </w:numPr>
              <w:spacing w:line="276" w:lineRule="auto"/>
              <w:ind w:left="328"/>
              <w:rPr>
                <w:rFonts w:eastAsia="Calibri"/>
                <w:lang w:val="en-US" w:eastAsia="id-ID"/>
              </w:rPr>
            </w:pPr>
            <w:r>
              <w:rPr>
                <w:rFonts w:eastAsia="Calibri"/>
                <w:lang w:val="en-US" w:eastAsia="id-ID"/>
              </w:rPr>
              <w:t>Jujur</w:t>
            </w:r>
          </w:p>
          <w:p w14:paraId="35390FF4" w14:textId="77777777" w:rsidR="0046249D" w:rsidRDefault="0046249D" w:rsidP="00E03BFD">
            <w:pPr>
              <w:pStyle w:val="ListParagraph"/>
              <w:numPr>
                <w:ilvl w:val="0"/>
                <w:numId w:val="30"/>
              </w:numPr>
              <w:spacing w:line="276" w:lineRule="auto"/>
              <w:ind w:left="328"/>
              <w:rPr>
                <w:rFonts w:eastAsia="Calibri"/>
                <w:lang w:val="en-US" w:eastAsia="id-ID"/>
              </w:rPr>
            </w:pPr>
            <w:r>
              <w:rPr>
                <w:rFonts w:eastAsia="Calibri"/>
                <w:lang w:val="en-US" w:eastAsia="id-ID"/>
              </w:rPr>
              <w:t>Santun</w:t>
            </w:r>
          </w:p>
          <w:p w14:paraId="2D59FE58" w14:textId="77777777" w:rsidR="0046249D" w:rsidRPr="00AA5EFC" w:rsidRDefault="0046249D"/>
        </w:tc>
      </w:tr>
      <w:tr w:rsidR="0046249D" w:rsidRPr="00AA5EFC" w14:paraId="67E49708" w14:textId="786979B7" w:rsidTr="0046249D">
        <w:trPr>
          <w:gridAfter w:val="1"/>
          <w:wAfter w:w="6" w:type="pct"/>
          <w:trHeight w:val="1269"/>
        </w:trPr>
        <w:tc>
          <w:tcPr>
            <w:tcW w:w="838" w:type="pct"/>
            <w:shd w:val="clear" w:color="auto" w:fill="auto"/>
            <w:tcMar>
              <w:left w:w="57" w:type="dxa"/>
              <w:right w:w="57" w:type="dxa"/>
            </w:tcMar>
          </w:tcPr>
          <w:p w14:paraId="32992A8F" w14:textId="77777777" w:rsidR="0046249D" w:rsidRPr="00AA5EFC" w:rsidRDefault="0046249D" w:rsidP="0046249D">
            <w:pPr>
              <w:pStyle w:val="ListParagraph"/>
              <w:numPr>
                <w:ilvl w:val="0"/>
                <w:numId w:val="1"/>
              </w:numPr>
              <w:spacing w:line="360" w:lineRule="auto"/>
              <w:ind w:left="567" w:hanging="567"/>
              <w:rPr>
                <w:lang w:val="id-ID"/>
              </w:rPr>
            </w:pPr>
            <w:r w:rsidRPr="00AA5EFC">
              <w:rPr>
                <w:lang w:val="id-ID"/>
              </w:rPr>
              <w:lastRenderedPageBreak/>
              <w:t>Merancang</w:t>
            </w:r>
            <w:r w:rsidRPr="00AA5EFC">
              <w:t xml:space="preserve"> </w:t>
            </w:r>
            <w:r w:rsidRPr="00AA5EFC">
              <w:rPr>
                <w:i/>
              </w:rPr>
              <w:t xml:space="preserve">User Interface </w:t>
            </w:r>
            <w:r w:rsidRPr="00AA5EFC">
              <w:t xml:space="preserve">menggunakan </w:t>
            </w:r>
            <w:r w:rsidRPr="00AA5EFC">
              <w:rPr>
                <w:i/>
              </w:rPr>
              <w:t>library</w:t>
            </w:r>
          </w:p>
          <w:p w14:paraId="39028E49" w14:textId="77777777" w:rsidR="0046249D" w:rsidRPr="00AA5EFC" w:rsidRDefault="0046249D" w:rsidP="0046249D">
            <w:pPr>
              <w:pStyle w:val="ListParagraph"/>
              <w:spacing w:line="360" w:lineRule="auto"/>
              <w:ind w:left="567"/>
              <w:rPr>
                <w:lang w:val="id-ID"/>
              </w:rPr>
            </w:pPr>
          </w:p>
          <w:p w14:paraId="3219544C" w14:textId="77777777" w:rsidR="0046249D" w:rsidRPr="00AA5EFC" w:rsidRDefault="0046249D" w:rsidP="0046249D">
            <w:pPr>
              <w:pStyle w:val="ListParagraph"/>
              <w:numPr>
                <w:ilvl w:val="0"/>
                <w:numId w:val="2"/>
              </w:numPr>
              <w:spacing w:line="360" w:lineRule="auto"/>
              <w:ind w:left="567" w:hanging="567"/>
              <w:rPr>
                <w:lang w:val="id-ID"/>
              </w:rPr>
            </w:pPr>
            <w:r w:rsidRPr="00AA5EFC">
              <w:rPr>
                <w:bCs/>
              </w:rPr>
              <w:t xml:space="preserve">Mendesain </w:t>
            </w:r>
            <w:r w:rsidRPr="00AA5EFC">
              <w:rPr>
                <w:i/>
              </w:rPr>
              <w:t xml:space="preserve">User Interface </w:t>
            </w:r>
            <w:r w:rsidRPr="00AA5EFC">
              <w:rPr>
                <w:bCs/>
              </w:rPr>
              <w:t xml:space="preserve">menggunakan </w:t>
            </w:r>
            <w:r w:rsidRPr="00AA5EFC">
              <w:rPr>
                <w:bCs/>
                <w:i/>
              </w:rPr>
              <w:t>library</w:t>
            </w:r>
          </w:p>
        </w:tc>
        <w:tc>
          <w:tcPr>
            <w:tcW w:w="933" w:type="pct"/>
            <w:shd w:val="clear" w:color="auto" w:fill="auto"/>
            <w:tcMar>
              <w:left w:w="57" w:type="dxa"/>
              <w:right w:w="57" w:type="dxa"/>
            </w:tcMar>
          </w:tcPr>
          <w:p w14:paraId="10C3AFEB" w14:textId="77777777" w:rsidR="0046249D" w:rsidRPr="00AA5EFC" w:rsidRDefault="0046249D" w:rsidP="00E03BFD">
            <w:pPr>
              <w:pStyle w:val="ListParagraph"/>
              <w:numPr>
                <w:ilvl w:val="0"/>
                <w:numId w:val="16"/>
              </w:numPr>
              <w:spacing w:line="360" w:lineRule="auto"/>
              <w:ind w:right="-58"/>
              <w:rPr>
                <w:bCs/>
                <w:lang w:val="id-ID"/>
              </w:rPr>
            </w:pPr>
            <w:r w:rsidRPr="00AA5EFC">
              <w:rPr>
                <w:bCs/>
                <w:lang w:val="id-ID"/>
              </w:rPr>
              <w:t xml:space="preserve">Menjelaskan konsep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 </w:t>
            </w:r>
            <w:r w:rsidRPr="00AA5EFC">
              <w:rPr>
                <w:bCs/>
                <w:lang w:val="id-ID"/>
              </w:rPr>
              <w:t>dalam pemrograman aplikasi berorientasi obyek.</w:t>
            </w:r>
          </w:p>
          <w:p w14:paraId="3E4088B6" w14:textId="77777777" w:rsidR="0046249D" w:rsidRPr="00AA5EFC" w:rsidRDefault="0046249D" w:rsidP="00E03BFD">
            <w:pPr>
              <w:pStyle w:val="ListParagraph"/>
              <w:numPr>
                <w:ilvl w:val="0"/>
                <w:numId w:val="16"/>
              </w:numPr>
              <w:spacing w:line="360" w:lineRule="auto"/>
              <w:ind w:right="-58"/>
              <w:rPr>
                <w:bCs/>
                <w:lang w:val="id-ID"/>
              </w:rPr>
            </w:pPr>
            <w:r w:rsidRPr="00AA5EFC">
              <w:rPr>
                <w:bCs/>
                <w:lang w:val="id-ID"/>
              </w:rPr>
              <w:t xml:space="preserve">Menjelaskan prosedur </w:t>
            </w:r>
            <w:r w:rsidRPr="00AA5EFC">
              <w:t xml:space="preserve">antar </w:t>
            </w:r>
            <w:r w:rsidRPr="00AA5EFC">
              <w:lastRenderedPageBreak/>
              <w:t xml:space="preserve">muka atau </w:t>
            </w:r>
            <w:r w:rsidRPr="00AA5EFC">
              <w:rPr>
                <w:i/>
              </w:rPr>
              <w:t xml:space="preserve">User Interface </w:t>
            </w:r>
            <w:r w:rsidRPr="00AA5EFC">
              <w:rPr>
                <w:lang w:val="id-ID"/>
              </w:rPr>
              <w:t>menggunakan</w:t>
            </w:r>
            <w:r w:rsidRPr="00AA5EFC">
              <w:rPr>
                <w:i/>
                <w:lang w:val="id-ID"/>
              </w:rPr>
              <w:t xml:space="preserve"> library</w:t>
            </w:r>
            <w:r w:rsidRPr="00AA5EFC">
              <w:rPr>
                <w:bCs/>
                <w:lang w:val="id-ID"/>
              </w:rPr>
              <w:t xml:space="preserve">  dalam pemrograman aplikasi berorientasi obyek.</w:t>
            </w:r>
          </w:p>
          <w:p w14:paraId="4CC98CC0" w14:textId="77777777" w:rsidR="0046249D" w:rsidRPr="00AA5EFC" w:rsidRDefault="0046249D" w:rsidP="00E03BFD">
            <w:pPr>
              <w:pStyle w:val="ListParagraph"/>
              <w:numPr>
                <w:ilvl w:val="0"/>
                <w:numId w:val="16"/>
              </w:numPr>
              <w:spacing w:line="360" w:lineRule="auto"/>
              <w:ind w:right="-58"/>
              <w:rPr>
                <w:bCs/>
                <w:lang w:val="id-ID"/>
              </w:rPr>
            </w:pPr>
            <w:r w:rsidRPr="00AA5EFC">
              <w:rPr>
                <w:bCs/>
                <w:lang w:val="id-ID"/>
              </w:rPr>
              <w:t xml:space="preserve">Menentukan penggunaan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  </w:t>
            </w:r>
            <w:r w:rsidRPr="00AA5EFC">
              <w:rPr>
                <w:bCs/>
                <w:lang w:val="id-ID"/>
              </w:rPr>
              <w:t>dalam pemrograman aplikasi berorientasi obyek.</w:t>
            </w:r>
          </w:p>
          <w:p w14:paraId="6B298B66" w14:textId="77777777" w:rsidR="0046249D" w:rsidRPr="00AA5EFC" w:rsidRDefault="0046249D" w:rsidP="00E03BFD">
            <w:pPr>
              <w:pStyle w:val="ListParagraph"/>
              <w:numPr>
                <w:ilvl w:val="0"/>
                <w:numId w:val="16"/>
              </w:numPr>
              <w:spacing w:line="360" w:lineRule="auto"/>
              <w:ind w:right="-58"/>
              <w:rPr>
                <w:bCs/>
                <w:lang w:val="id-ID"/>
              </w:rPr>
            </w:pPr>
            <w:r w:rsidRPr="00AA5EFC">
              <w:rPr>
                <w:i/>
              </w:rPr>
              <w:t>Menerapkan</w:t>
            </w:r>
            <w:r w:rsidRPr="00AA5EFC">
              <w:rPr>
                <w:bCs/>
                <w:lang w:val="id-ID"/>
              </w:rPr>
              <w:t xml:space="preserve">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  </w:t>
            </w:r>
            <w:r w:rsidRPr="00AA5EFC">
              <w:rPr>
                <w:bCs/>
                <w:lang w:val="id-ID"/>
              </w:rPr>
              <w:lastRenderedPageBreak/>
              <w:t>pemrograman aplikasi berorientasi obyek.</w:t>
            </w:r>
          </w:p>
          <w:p w14:paraId="33D5A63E" w14:textId="77777777" w:rsidR="0046249D" w:rsidRPr="00AA5EFC" w:rsidRDefault="0046249D" w:rsidP="00E03BFD">
            <w:pPr>
              <w:pStyle w:val="ListParagraph"/>
              <w:numPr>
                <w:ilvl w:val="0"/>
                <w:numId w:val="17"/>
              </w:numPr>
              <w:spacing w:line="360" w:lineRule="auto"/>
              <w:ind w:right="-58"/>
              <w:rPr>
                <w:bCs/>
                <w:lang w:val="id-ID"/>
              </w:rPr>
            </w:pPr>
            <w:r w:rsidRPr="00AA5EFC">
              <w:rPr>
                <w:bCs/>
                <w:lang w:val="id-ID"/>
              </w:rPr>
              <w:t xml:space="preserve">Merancang program aplikasi berorientasi obyek dengan penerapan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w:t>
            </w:r>
          </w:p>
          <w:p w14:paraId="26575870" w14:textId="77777777" w:rsidR="0046249D" w:rsidRPr="00AA5EFC" w:rsidRDefault="0046249D" w:rsidP="00E03BFD">
            <w:pPr>
              <w:pStyle w:val="ListParagraph"/>
              <w:numPr>
                <w:ilvl w:val="0"/>
                <w:numId w:val="17"/>
              </w:numPr>
              <w:spacing w:line="360" w:lineRule="auto"/>
              <w:ind w:right="-58"/>
              <w:rPr>
                <w:bCs/>
                <w:lang w:val="id-ID"/>
              </w:rPr>
            </w:pPr>
            <w:r w:rsidRPr="00AA5EFC">
              <w:rPr>
                <w:bCs/>
                <w:lang w:val="id-ID"/>
              </w:rPr>
              <w:t xml:space="preserve">Membuat kode program aplikasi berorientasi obyek yang menerapkan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w:t>
            </w:r>
          </w:p>
          <w:p w14:paraId="7FE89833" w14:textId="77777777" w:rsidR="0046249D" w:rsidRPr="00AA5EFC" w:rsidRDefault="0046249D" w:rsidP="00E03BFD">
            <w:pPr>
              <w:pStyle w:val="ListParagraph"/>
              <w:numPr>
                <w:ilvl w:val="0"/>
                <w:numId w:val="17"/>
              </w:numPr>
              <w:spacing w:line="360" w:lineRule="auto"/>
              <w:ind w:right="-58"/>
              <w:rPr>
                <w:rFonts w:eastAsia="Arial Unicode MS"/>
                <w:lang w:val="id-ID"/>
              </w:rPr>
            </w:pPr>
            <w:r w:rsidRPr="00AA5EFC">
              <w:rPr>
                <w:bCs/>
                <w:lang w:val="id-ID"/>
              </w:rPr>
              <w:t xml:space="preserve">Menguji program aplikasi </w:t>
            </w:r>
            <w:r w:rsidRPr="00AA5EFC">
              <w:rPr>
                <w:bCs/>
                <w:lang w:val="id-ID"/>
              </w:rPr>
              <w:lastRenderedPageBreak/>
              <w:t xml:space="preserve">berorientasi obyek yang menerapkan </w:t>
            </w:r>
            <w:r w:rsidRPr="00AA5EFC">
              <w:t xml:space="preserve">antar muka atau </w:t>
            </w:r>
            <w:r w:rsidRPr="00AA5EFC">
              <w:rPr>
                <w:i/>
              </w:rPr>
              <w:t xml:space="preserve">User Interface </w:t>
            </w:r>
            <w:r w:rsidRPr="00AA5EFC">
              <w:rPr>
                <w:lang w:val="id-ID"/>
              </w:rPr>
              <w:t>menggunakan</w:t>
            </w:r>
            <w:r w:rsidRPr="00AA5EFC">
              <w:rPr>
                <w:i/>
                <w:lang w:val="id-ID"/>
              </w:rPr>
              <w:t xml:space="preserve"> library.</w:t>
            </w:r>
          </w:p>
          <w:p w14:paraId="1923E2BA" w14:textId="77777777" w:rsidR="0046249D" w:rsidRPr="00AA5EFC" w:rsidRDefault="0046249D" w:rsidP="0046249D">
            <w:pPr>
              <w:spacing w:line="360" w:lineRule="auto"/>
              <w:ind w:right="-58"/>
              <w:rPr>
                <w:rFonts w:eastAsia="Arial Unicode MS"/>
                <w:lang w:val="id-ID"/>
              </w:rPr>
            </w:pPr>
          </w:p>
        </w:tc>
        <w:tc>
          <w:tcPr>
            <w:tcW w:w="729" w:type="pct"/>
            <w:shd w:val="clear" w:color="auto" w:fill="auto"/>
            <w:tcMar>
              <w:left w:w="57" w:type="dxa"/>
              <w:right w:w="57" w:type="dxa"/>
            </w:tcMar>
          </w:tcPr>
          <w:p w14:paraId="10BDB956"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 xml:space="preserve">Konsep pembuatan </w:t>
            </w:r>
            <w:r w:rsidRPr="00AA5EFC">
              <w:rPr>
                <w:bCs/>
                <w:i/>
                <w:lang w:val="id-ID"/>
              </w:rPr>
              <w:t xml:space="preserve">user interface </w:t>
            </w:r>
            <w:r w:rsidRPr="00AA5EFC">
              <w:rPr>
                <w:bCs/>
                <w:lang w:val="id-ID"/>
              </w:rPr>
              <w:t xml:space="preserve">menggunakan </w:t>
            </w:r>
            <w:r w:rsidRPr="00AA5EFC">
              <w:rPr>
                <w:bCs/>
                <w:i/>
                <w:lang w:val="id-ID"/>
              </w:rPr>
              <w:t xml:space="preserve">library </w:t>
            </w:r>
            <w:r w:rsidRPr="00AA5EFC">
              <w:rPr>
                <w:bCs/>
                <w:lang w:val="id-ID"/>
              </w:rPr>
              <w:t xml:space="preserve"> bawaan dalam pemrograman aplikasi berbasis oop</w:t>
            </w:r>
          </w:p>
          <w:p w14:paraId="597BE1D2"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 xml:space="preserve">Prosedur pembuatan </w:t>
            </w:r>
            <w:r w:rsidRPr="00AA5EFC">
              <w:rPr>
                <w:bCs/>
                <w:i/>
                <w:lang w:val="id-ID"/>
              </w:rPr>
              <w:t xml:space="preserve">user interface </w:t>
            </w:r>
            <w:r w:rsidRPr="00AA5EFC">
              <w:rPr>
                <w:bCs/>
                <w:lang w:val="id-ID"/>
              </w:rPr>
              <w:t xml:space="preserve">dengan menggunakan </w:t>
            </w:r>
            <w:r w:rsidRPr="00AA5EFC">
              <w:rPr>
                <w:bCs/>
                <w:i/>
                <w:lang w:val="id-ID"/>
              </w:rPr>
              <w:t xml:space="preserve">library </w:t>
            </w:r>
            <w:r w:rsidRPr="00AA5EFC">
              <w:rPr>
                <w:bCs/>
                <w:lang w:val="id-ID"/>
              </w:rPr>
              <w:t>dalam pemrograman aplikasi berbasis oop</w:t>
            </w:r>
          </w:p>
        </w:tc>
        <w:tc>
          <w:tcPr>
            <w:tcW w:w="286" w:type="pct"/>
            <w:shd w:val="clear" w:color="auto" w:fill="auto"/>
            <w:tcMar>
              <w:left w:w="57" w:type="dxa"/>
              <w:right w:w="57" w:type="dxa"/>
            </w:tcMar>
          </w:tcPr>
          <w:p w14:paraId="00931D5E"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26DA5E17"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rPr>
                <w:i/>
              </w:rPr>
              <w:t xml:space="preserve">User Interface </w:t>
            </w:r>
            <w:r w:rsidRPr="00AA5EFC">
              <w:t xml:space="preserve">menggunakan </w:t>
            </w:r>
            <w:r w:rsidRPr="00AA5EFC">
              <w:rPr>
                <w:i/>
              </w:rPr>
              <w:t>library</w:t>
            </w:r>
          </w:p>
          <w:p w14:paraId="22586203"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rPr>
                <w:i/>
              </w:rPr>
              <w:t xml:space="preserve">User Interface </w:t>
            </w:r>
            <w:r w:rsidRPr="00AA5EFC">
              <w:lastRenderedPageBreak/>
              <w:t xml:space="preserve">menggunakan </w:t>
            </w:r>
            <w:r w:rsidRPr="00AA5EFC">
              <w:rPr>
                <w:i/>
              </w:rPr>
              <w:t>library</w:t>
            </w:r>
          </w:p>
          <w:p w14:paraId="33B4E146"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rPr>
                <w:i/>
              </w:rPr>
              <w:t xml:space="preserve">User Interface </w:t>
            </w:r>
            <w:r w:rsidRPr="00AA5EFC">
              <w:t xml:space="preserve">menggunakan </w:t>
            </w:r>
            <w:r w:rsidRPr="00AA5EFC">
              <w:rPr>
                <w:i/>
              </w:rPr>
              <w:t>library</w:t>
            </w:r>
          </w:p>
          <w:p w14:paraId="3D3303E6"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rPr>
                <w:i/>
              </w:rPr>
              <w:t xml:space="preserve">User Interface </w:t>
            </w:r>
            <w:r w:rsidRPr="00AA5EFC">
              <w:t xml:space="preserve">menggunakan </w:t>
            </w:r>
            <w:r w:rsidRPr="00AA5EFC">
              <w:rPr>
                <w:i/>
              </w:rPr>
              <w:t>library</w:t>
            </w:r>
          </w:p>
        </w:tc>
        <w:tc>
          <w:tcPr>
            <w:tcW w:w="365" w:type="pct"/>
            <w:shd w:val="clear" w:color="auto" w:fill="auto"/>
            <w:tcMar>
              <w:left w:w="57" w:type="dxa"/>
              <w:right w:w="57" w:type="dxa"/>
            </w:tcMar>
          </w:tcPr>
          <w:p w14:paraId="692958FE"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724806E6"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503DA4B5"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0A7B6AE0" w14:textId="442B06B2" w:rsidR="0046249D" w:rsidRDefault="0046249D" w:rsidP="0046249D">
            <w:r>
              <w:t xml:space="preserve">Buku </w:t>
            </w:r>
            <w:r w:rsidR="00B87AF0">
              <w:t xml:space="preserve">Pemrograman Berorientasi Objek </w:t>
            </w:r>
            <w:r>
              <w:t>kelas X</w:t>
            </w:r>
            <w:r w:rsidR="00B87AF0">
              <w:t>I</w:t>
            </w:r>
            <w:r>
              <w:t>I.</w:t>
            </w:r>
          </w:p>
          <w:p w14:paraId="3BBFD011" w14:textId="77777777" w:rsidR="0046249D" w:rsidRDefault="0046249D" w:rsidP="0046249D"/>
          <w:p w14:paraId="1E8F3ED0" w14:textId="256C0779" w:rsidR="0046249D" w:rsidRPr="00AA5EFC" w:rsidRDefault="0046249D" w:rsidP="0046249D">
            <w:r>
              <w:t>Academia.com “</w:t>
            </w:r>
            <w:r w:rsidR="00B87AF0">
              <w:t>Pemrograman Berorientasi Objek</w:t>
            </w:r>
            <w:r>
              <w:t>”</w:t>
            </w:r>
          </w:p>
        </w:tc>
        <w:tc>
          <w:tcPr>
            <w:tcW w:w="511" w:type="pct"/>
            <w:shd w:val="clear" w:color="auto" w:fill="auto"/>
          </w:tcPr>
          <w:p w14:paraId="288D6DB3" w14:textId="77777777" w:rsidR="0046249D" w:rsidRDefault="0046249D" w:rsidP="00E03BFD">
            <w:pPr>
              <w:pStyle w:val="ListParagraph"/>
              <w:numPr>
                <w:ilvl w:val="0"/>
                <w:numId w:val="31"/>
              </w:numPr>
              <w:spacing w:line="276" w:lineRule="auto"/>
              <w:ind w:left="328"/>
              <w:rPr>
                <w:rFonts w:eastAsia="Calibri"/>
                <w:lang w:val="en-US" w:eastAsia="id-ID"/>
              </w:rPr>
            </w:pPr>
            <w:r>
              <w:rPr>
                <w:rFonts w:eastAsia="Calibri"/>
                <w:lang w:val="en-US" w:eastAsia="id-ID"/>
              </w:rPr>
              <w:t>Disiplin</w:t>
            </w:r>
          </w:p>
          <w:p w14:paraId="54B63C80" w14:textId="77777777" w:rsidR="0046249D" w:rsidRDefault="0046249D" w:rsidP="00E03BFD">
            <w:pPr>
              <w:pStyle w:val="ListParagraph"/>
              <w:numPr>
                <w:ilvl w:val="0"/>
                <w:numId w:val="31"/>
              </w:numPr>
              <w:spacing w:line="276" w:lineRule="auto"/>
              <w:ind w:left="328"/>
              <w:rPr>
                <w:rFonts w:eastAsia="Calibri"/>
                <w:lang w:val="en-US" w:eastAsia="id-ID"/>
              </w:rPr>
            </w:pPr>
            <w:r>
              <w:rPr>
                <w:rFonts w:eastAsia="Calibri"/>
                <w:lang w:val="en-US" w:eastAsia="id-ID"/>
              </w:rPr>
              <w:t>Tanggung Jawab</w:t>
            </w:r>
          </w:p>
          <w:p w14:paraId="6E3BE2FC" w14:textId="77777777" w:rsidR="0046249D" w:rsidRDefault="0046249D" w:rsidP="00E03BFD">
            <w:pPr>
              <w:pStyle w:val="ListParagraph"/>
              <w:numPr>
                <w:ilvl w:val="0"/>
                <w:numId w:val="31"/>
              </w:numPr>
              <w:spacing w:line="276" w:lineRule="auto"/>
              <w:ind w:left="328"/>
              <w:rPr>
                <w:rFonts w:eastAsia="Calibri"/>
                <w:lang w:val="en-US" w:eastAsia="id-ID"/>
              </w:rPr>
            </w:pPr>
            <w:r>
              <w:rPr>
                <w:rFonts w:eastAsia="Calibri"/>
                <w:lang w:val="en-US" w:eastAsia="id-ID"/>
              </w:rPr>
              <w:t>Jujur</w:t>
            </w:r>
          </w:p>
          <w:p w14:paraId="0A7FD609" w14:textId="77777777" w:rsidR="0046249D" w:rsidRDefault="0046249D" w:rsidP="00E03BFD">
            <w:pPr>
              <w:pStyle w:val="ListParagraph"/>
              <w:numPr>
                <w:ilvl w:val="0"/>
                <w:numId w:val="31"/>
              </w:numPr>
              <w:spacing w:line="276" w:lineRule="auto"/>
              <w:ind w:left="328"/>
              <w:rPr>
                <w:rFonts w:eastAsia="Calibri"/>
                <w:lang w:val="en-US" w:eastAsia="id-ID"/>
              </w:rPr>
            </w:pPr>
            <w:r>
              <w:rPr>
                <w:rFonts w:eastAsia="Calibri"/>
                <w:lang w:val="en-US" w:eastAsia="id-ID"/>
              </w:rPr>
              <w:t>Santun</w:t>
            </w:r>
          </w:p>
          <w:p w14:paraId="016F5E9D" w14:textId="77777777" w:rsidR="0046249D" w:rsidRPr="00AA5EFC" w:rsidRDefault="0046249D"/>
        </w:tc>
      </w:tr>
      <w:tr w:rsidR="0046249D" w:rsidRPr="00AA5EFC" w14:paraId="29E30DB6" w14:textId="786ED722" w:rsidTr="0046249D">
        <w:trPr>
          <w:gridAfter w:val="1"/>
          <w:wAfter w:w="6" w:type="pct"/>
          <w:trHeight w:val="1269"/>
        </w:trPr>
        <w:tc>
          <w:tcPr>
            <w:tcW w:w="838" w:type="pct"/>
            <w:shd w:val="clear" w:color="auto" w:fill="auto"/>
            <w:tcMar>
              <w:left w:w="57" w:type="dxa"/>
              <w:right w:w="57" w:type="dxa"/>
            </w:tcMar>
          </w:tcPr>
          <w:p w14:paraId="47830198" w14:textId="77777777" w:rsidR="0046249D" w:rsidRPr="00AA5EFC" w:rsidRDefault="0046249D" w:rsidP="0046249D">
            <w:pPr>
              <w:pStyle w:val="ListParagraph"/>
              <w:numPr>
                <w:ilvl w:val="0"/>
                <w:numId w:val="1"/>
              </w:numPr>
              <w:spacing w:line="360" w:lineRule="auto"/>
              <w:ind w:left="567" w:hanging="567"/>
              <w:rPr>
                <w:lang w:val="id-ID"/>
              </w:rPr>
            </w:pPr>
            <w:r w:rsidRPr="00AA5EFC">
              <w:lastRenderedPageBreak/>
              <w:t>Menerapkan objek multimedia  dalam aplikasi</w:t>
            </w:r>
          </w:p>
          <w:p w14:paraId="07E10F72" w14:textId="77777777" w:rsidR="0046249D" w:rsidRPr="00AA5EFC" w:rsidRDefault="0046249D" w:rsidP="0046249D">
            <w:pPr>
              <w:pStyle w:val="ListParagraph"/>
              <w:spacing w:line="360" w:lineRule="auto"/>
              <w:ind w:left="567"/>
              <w:rPr>
                <w:lang w:val="id-ID"/>
              </w:rPr>
            </w:pPr>
          </w:p>
          <w:p w14:paraId="601A391E" w14:textId="77777777" w:rsidR="0046249D" w:rsidRPr="00AA5EFC" w:rsidRDefault="0046249D" w:rsidP="0046249D">
            <w:pPr>
              <w:pStyle w:val="ListParagraph"/>
              <w:numPr>
                <w:ilvl w:val="0"/>
                <w:numId w:val="2"/>
              </w:numPr>
              <w:spacing w:line="360" w:lineRule="auto"/>
              <w:ind w:left="567" w:hanging="567"/>
              <w:rPr>
                <w:lang w:val="id-ID"/>
              </w:rPr>
            </w:pPr>
            <w:r w:rsidRPr="00AA5EFC">
              <w:rPr>
                <w:bCs/>
              </w:rPr>
              <w:t>Membuat aplikasi yang dapat menampilkan gambar, audio dan video</w:t>
            </w:r>
          </w:p>
        </w:tc>
        <w:tc>
          <w:tcPr>
            <w:tcW w:w="933" w:type="pct"/>
            <w:shd w:val="clear" w:color="auto" w:fill="auto"/>
            <w:tcMar>
              <w:left w:w="57" w:type="dxa"/>
              <w:right w:w="57" w:type="dxa"/>
            </w:tcMar>
          </w:tcPr>
          <w:p w14:paraId="690E1048" w14:textId="77777777" w:rsidR="0046249D" w:rsidRPr="00AA5EFC" w:rsidRDefault="0046249D" w:rsidP="00E03BFD">
            <w:pPr>
              <w:pStyle w:val="ListParagraph"/>
              <w:numPr>
                <w:ilvl w:val="0"/>
                <w:numId w:val="18"/>
              </w:numPr>
              <w:spacing w:line="360" w:lineRule="auto"/>
              <w:ind w:right="-58"/>
              <w:rPr>
                <w:bCs/>
                <w:lang w:val="id-ID"/>
              </w:rPr>
            </w:pPr>
            <w:r w:rsidRPr="00AA5EFC">
              <w:rPr>
                <w:bCs/>
                <w:lang w:val="id-ID"/>
              </w:rPr>
              <w:t xml:space="preserve">Menjelaskan konsep </w:t>
            </w:r>
            <w:r w:rsidRPr="00AA5EFC">
              <w:t>objek multimedia</w:t>
            </w:r>
            <w:r w:rsidRPr="00AA5EFC">
              <w:rPr>
                <w:bCs/>
                <w:lang w:val="id-ID"/>
              </w:rPr>
              <w:t xml:space="preserve"> dalam pemrograman aplikasi berorientasi obyek.</w:t>
            </w:r>
          </w:p>
          <w:p w14:paraId="5B9398EF" w14:textId="77777777" w:rsidR="0046249D" w:rsidRPr="00AA5EFC" w:rsidRDefault="0046249D" w:rsidP="00E03BFD">
            <w:pPr>
              <w:pStyle w:val="ListParagraph"/>
              <w:numPr>
                <w:ilvl w:val="0"/>
                <w:numId w:val="18"/>
              </w:numPr>
              <w:spacing w:line="360" w:lineRule="auto"/>
              <w:ind w:right="-58"/>
              <w:rPr>
                <w:bCs/>
                <w:lang w:val="id-ID"/>
              </w:rPr>
            </w:pPr>
            <w:r w:rsidRPr="00AA5EFC">
              <w:rPr>
                <w:bCs/>
                <w:lang w:val="id-ID"/>
              </w:rPr>
              <w:t>Menjelaskan prosedur</w:t>
            </w:r>
            <w:r w:rsidRPr="00AA5EFC">
              <w:t xml:space="preserve"> objek multimedia</w:t>
            </w:r>
            <w:r w:rsidRPr="00AA5EFC">
              <w:rPr>
                <w:bCs/>
                <w:lang w:val="id-ID"/>
              </w:rPr>
              <w:t xml:space="preserve"> dalam pemrograman aplikasi berorientasi obyek.</w:t>
            </w:r>
          </w:p>
          <w:p w14:paraId="485EEF8D" w14:textId="77777777" w:rsidR="0046249D" w:rsidRPr="00AA5EFC" w:rsidRDefault="0046249D" w:rsidP="00E03BFD">
            <w:pPr>
              <w:pStyle w:val="ListParagraph"/>
              <w:numPr>
                <w:ilvl w:val="0"/>
                <w:numId w:val="18"/>
              </w:numPr>
              <w:spacing w:line="360" w:lineRule="auto"/>
              <w:ind w:right="-58"/>
              <w:rPr>
                <w:bCs/>
                <w:lang w:val="id-ID"/>
              </w:rPr>
            </w:pPr>
            <w:r w:rsidRPr="00AA5EFC">
              <w:t>Menentukan</w:t>
            </w:r>
            <w:r w:rsidRPr="00AA5EFC">
              <w:rPr>
                <w:bCs/>
                <w:lang w:val="id-ID"/>
              </w:rPr>
              <w:t xml:space="preserve"> penggunaan </w:t>
            </w:r>
            <w:r w:rsidRPr="00AA5EFC">
              <w:t xml:space="preserve">objek </w:t>
            </w:r>
            <w:r w:rsidRPr="00AA5EFC">
              <w:lastRenderedPageBreak/>
              <w:t>multimedia</w:t>
            </w:r>
            <w:r w:rsidRPr="00AA5EFC">
              <w:rPr>
                <w:bCs/>
                <w:lang w:val="id-ID"/>
              </w:rPr>
              <w:t xml:space="preserve"> dalam pemrograman aplikasi berorientasi obyek.</w:t>
            </w:r>
          </w:p>
          <w:p w14:paraId="7D18CF2F" w14:textId="77777777" w:rsidR="0046249D" w:rsidRPr="00AA5EFC" w:rsidRDefault="0046249D" w:rsidP="00E03BFD">
            <w:pPr>
              <w:pStyle w:val="ListParagraph"/>
              <w:numPr>
                <w:ilvl w:val="0"/>
                <w:numId w:val="18"/>
              </w:numPr>
              <w:spacing w:line="360" w:lineRule="auto"/>
              <w:ind w:right="-58"/>
              <w:rPr>
                <w:bCs/>
                <w:lang w:val="id-ID"/>
              </w:rPr>
            </w:pPr>
            <w:r w:rsidRPr="00AA5EFC">
              <w:t>Menerapkan</w:t>
            </w:r>
            <w:r w:rsidRPr="00AA5EFC">
              <w:rPr>
                <w:bCs/>
                <w:lang w:val="id-ID"/>
              </w:rPr>
              <w:t xml:space="preserve"> </w:t>
            </w:r>
            <w:r w:rsidRPr="00AA5EFC">
              <w:t>objek multimedia</w:t>
            </w:r>
            <w:r w:rsidRPr="00AA5EFC">
              <w:rPr>
                <w:lang w:val="id-ID"/>
              </w:rPr>
              <w:t xml:space="preserve"> dalam </w:t>
            </w:r>
            <w:r w:rsidRPr="00AA5EFC">
              <w:rPr>
                <w:bCs/>
                <w:lang w:val="id-ID"/>
              </w:rPr>
              <w:t>pemrograman aplikasi berorientasi obyek.</w:t>
            </w:r>
          </w:p>
          <w:p w14:paraId="3BD12B8C" w14:textId="77777777" w:rsidR="0046249D" w:rsidRPr="00AA5EFC" w:rsidRDefault="0046249D" w:rsidP="00E03BFD">
            <w:pPr>
              <w:pStyle w:val="ListParagraph"/>
              <w:numPr>
                <w:ilvl w:val="0"/>
                <w:numId w:val="19"/>
              </w:numPr>
              <w:spacing w:line="360" w:lineRule="auto"/>
              <w:ind w:right="-58"/>
              <w:rPr>
                <w:bCs/>
                <w:lang w:val="id-ID"/>
              </w:rPr>
            </w:pPr>
            <w:r w:rsidRPr="00AA5EFC">
              <w:rPr>
                <w:bCs/>
                <w:lang w:val="id-ID"/>
              </w:rPr>
              <w:t xml:space="preserve">Merancang program aplikasi berorientasi obyek </w:t>
            </w:r>
            <w:r w:rsidRPr="00AA5EFC">
              <w:rPr>
                <w:lang w:val="id-ID"/>
              </w:rPr>
              <w:t>dengan penerapan obyek</w:t>
            </w:r>
            <w:r w:rsidRPr="00AA5EFC">
              <w:t xml:space="preserve"> multimedia</w:t>
            </w:r>
            <w:r w:rsidRPr="00AA5EFC">
              <w:rPr>
                <w:lang w:val="id-ID"/>
              </w:rPr>
              <w:t>.</w:t>
            </w:r>
          </w:p>
          <w:p w14:paraId="62805BDF" w14:textId="77777777" w:rsidR="0046249D" w:rsidRPr="00AA5EFC" w:rsidRDefault="0046249D" w:rsidP="00E03BFD">
            <w:pPr>
              <w:pStyle w:val="ListParagraph"/>
              <w:numPr>
                <w:ilvl w:val="0"/>
                <w:numId w:val="19"/>
              </w:numPr>
              <w:spacing w:line="360" w:lineRule="auto"/>
              <w:ind w:right="-58"/>
              <w:rPr>
                <w:bCs/>
                <w:lang w:val="id-ID"/>
              </w:rPr>
            </w:pPr>
            <w:r w:rsidRPr="00AA5EFC">
              <w:rPr>
                <w:bCs/>
                <w:lang w:val="id-ID"/>
              </w:rPr>
              <w:t xml:space="preserve">Membuat kode program aplikasi berorientasi obyek </w:t>
            </w:r>
            <w:r w:rsidRPr="00AA5EFC">
              <w:rPr>
                <w:lang w:val="id-ID"/>
              </w:rPr>
              <w:t>dengan penerapan obyek</w:t>
            </w:r>
            <w:r w:rsidRPr="00AA5EFC">
              <w:t xml:space="preserve"> multimedia</w:t>
            </w:r>
            <w:r w:rsidRPr="00AA5EFC">
              <w:rPr>
                <w:lang w:val="id-ID"/>
              </w:rPr>
              <w:t>.</w:t>
            </w:r>
          </w:p>
          <w:p w14:paraId="715154D2" w14:textId="77777777" w:rsidR="0046249D" w:rsidRPr="00AA5EFC" w:rsidRDefault="0046249D" w:rsidP="00E03BFD">
            <w:pPr>
              <w:pStyle w:val="ListParagraph"/>
              <w:numPr>
                <w:ilvl w:val="0"/>
                <w:numId w:val="19"/>
              </w:numPr>
              <w:spacing w:line="360" w:lineRule="auto"/>
              <w:ind w:right="-58"/>
              <w:rPr>
                <w:rFonts w:eastAsia="Arial Unicode MS"/>
                <w:lang w:val="id-ID"/>
              </w:rPr>
            </w:pPr>
            <w:r w:rsidRPr="00AA5EFC">
              <w:rPr>
                <w:bCs/>
                <w:lang w:val="id-ID"/>
              </w:rPr>
              <w:t xml:space="preserve">Menguji program aplikasi </w:t>
            </w:r>
            <w:r w:rsidRPr="00AA5EFC">
              <w:rPr>
                <w:bCs/>
                <w:lang w:val="id-ID"/>
              </w:rPr>
              <w:lastRenderedPageBreak/>
              <w:t xml:space="preserve">berorientasi obyek </w:t>
            </w:r>
            <w:r w:rsidRPr="00AA5EFC">
              <w:rPr>
                <w:lang w:val="id-ID"/>
              </w:rPr>
              <w:t>yang menerapkan obyek</w:t>
            </w:r>
            <w:r w:rsidRPr="00AA5EFC">
              <w:t xml:space="preserve"> multimedia</w:t>
            </w:r>
          </w:p>
          <w:p w14:paraId="5830022F" w14:textId="77777777" w:rsidR="0046249D" w:rsidRPr="00AA5EFC" w:rsidRDefault="0046249D" w:rsidP="0046249D">
            <w:pPr>
              <w:spacing w:line="360" w:lineRule="auto"/>
              <w:ind w:right="-58"/>
              <w:rPr>
                <w:rFonts w:eastAsia="Arial Unicode MS"/>
                <w:lang w:val="en-US"/>
              </w:rPr>
            </w:pPr>
          </w:p>
        </w:tc>
        <w:tc>
          <w:tcPr>
            <w:tcW w:w="729" w:type="pct"/>
            <w:shd w:val="clear" w:color="auto" w:fill="auto"/>
            <w:tcMar>
              <w:left w:w="57" w:type="dxa"/>
              <w:right w:w="57" w:type="dxa"/>
            </w:tcMar>
          </w:tcPr>
          <w:p w14:paraId="44D0B5B1"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Konsep perenapan multi media dalam pemrograman aplikasi berbasis oop</w:t>
            </w:r>
          </w:p>
          <w:p w14:paraId="15D7215E" w14:textId="77777777" w:rsidR="0046249D" w:rsidRPr="00AA5EFC" w:rsidRDefault="0046249D" w:rsidP="00E03BFD">
            <w:pPr>
              <w:pStyle w:val="ListParagraph"/>
              <w:numPr>
                <w:ilvl w:val="0"/>
                <w:numId w:val="3"/>
              </w:numPr>
              <w:spacing w:line="360" w:lineRule="auto"/>
              <w:ind w:right="218"/>
              <w:rPr>
                <w:bCs/>
              </w:rPr>
            </w:pPr>
            <w:r w:rsidRPr="00AA5EFC">
              <w:rPr>
                <w:bCs/>
                <w:lang w:val="id-ID"/>
              </w:rPr>
              <w:t>Prosedur penerapan akses multimedia dalam pemrograman aplikasi berbasis oop.</w:t>
            </w:r>
          </w:p>
          <w:p w14:paraId="7927D35C"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Membuat contoh program aplikasi berbasis oop dengan menerapkan multi media.</w:t>
            </w:r>
          </w:p>
          <w:p w14:paraId="07E463D1" w14:textId="77777777" w:rsidR="0046249D" w:rsidRPr="00AA5EFC" w:rsidRDefault="0046249D" w:rsidP="0046249D">
            <w:pPr>
              <w:spacing w:line="360" w:lineRule="auto"/>
              <w:rPr>
                <w:bCs/>
                <w:lang w:val="id-ID"/>
              </w:rPr>
            </w:pPr>
          </w:p>
        </w:tc>
        <w:tc>
          <w:tcPr>
            <w:tcW w:w="286" w:type="pct"/>
            <w:shd w:val="clear" w:color="auto" w:fill="auto"/>
            <w:tcMar>
              <w:left w:w="57" w:type="dxa"/>
              <w:right w:w="57" w:type="dxa"/>
            </w:tcMar>
          </w:tcPr>
          <w:p w14:paraId="5FD5F1E9"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2DAE5F32"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objek multimedia  dalam aplikasi</w:t>
            </w:r>
          </w:p>
          <w:p w14:paraId="1586DC0E"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objek multimedia  dalam aplikasi</w:t>
            </w:r>
          </w:p>
          <w:p w14:paraId="71B4C539"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t xml:space="preserve">objek </w:t>
            </w:r>
            <w:r w:rsidRPr="00AA5EFC">
              <w:lastRenderedPageBreak/>
              <w:t>multimedia  dalam aplikasi</w:t>
            </w:r>
          </w:p>
          <w:p w14:paraId="3EFF0821"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objek multimedia  dalam aplikasi</w:t>
            </w:r>
          </w:p>
        </w:tc>
        <w:tc>
          <w:tcPr>
            <w:tcW w:w="365" w:type="pct"/>
            <w:shd w:val="clear" w:color="auto" w:fill="auto"/>
            <w:tcMar>
              <w:left w:w="57" w:type="dxa"/>
              <w:right w:w="57" w:type="dxa"/>
            </w:tcMar>
          </w:tcPr>
          <w:p w14:paraId="58E7AD88"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4AF9288D"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53958383"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60" w:type="pct"/>
            <w:shd w:val="clear" w:color="auto" w:fill="auto"/>
          </w:tcPr>
          <w:p w14:paraId="6B9F5092" w14:textId="11E9749B" w:rsidR="0046249D" w:rsidRDefault="0046249D" w:rsidP="0046249D">
            <w:r>
              <w:t xml:space="preserve">Buku </w:t>
            </w:r>
            <w:r w:rsidR="00B87AF0">
              <w:t xml:space="preserve">Pemrograman Berorientasi Objek </w:t>
            </w:r>
            <w:r>
              <w:t>kelas X</w:t>
            </w:r>
            <w:r w:rsidR="00B87AF0">
              <w:t>I</w:t>
            </w:r>
            <w:r>
              <w:t>I.</w:t>
            </w:r>
          </w:p>
          <w:p w14:paraId="59E2E8C6" w14:textId="77777777" w:rsidR="0046249D" w:rsidRDefault="0046249D" w:rsidP="0046249D"/>
          <w:p w14:paraId="079EF6CD" w14:textId="28F3880E" w:rsidR="0046249D" w:rsidRPr="00AA5EFC" w:rsidRDefault="0046249D" w:rsidP="0046249D">
            <w:r>
              <w:t>Academia.com “</w:t>
            </w:r>
            <w:r w:rsidR="00B87AF0">
              <w:t>Pemrograman Berorientasi Objek</w:t>
            </w:r>
            <w:r>
              <w:t>”</w:t>
            </w:r>
          </w:p>
        </w:tc>
        <w:tc>
          <w:tcPr>
            <w:tcW w:w="511" w:type="pct"/>
            <w:shd w:val="clear" w:color="auto" w:fill="auto"/>
          </w:tcPr>
          <w:p w14:paraId="33CC5B6F" w14:textId="77777777" w:rsidR="0046249D" w:rsidRDefault="0046249D" w:rsidP="00E03BFD">
            <w:pPr>
              <w:pStyle w:val="ListParagraph"/>
              <w:numPr>
                <w:ilvl w:val="0"/>
                <w:numId w:val="32"/>
              </w:numPr>
              <w:spacing w:line="276" w:lineRule="auto"/>
              <w:ind w:left="324"/>
              <w:rPr>
                <w:rFonts w:eastAsia="Calibri"/>
                <w:lang w:val="en-US" w:eastAsia="id-ID"/>
              </w:rPr>
            </w:pPr>
            <w:r>
              <w:rPr>
                <w:rFonts w:eastAsia="Calibri"/>
                <w:lang w:val="en-US" w:eastAsia="id-ID"/>
              </w:rPr>
              <w:t>Disiplin</w:t>
            </w:r>
          </w:p>
          <w:p w14:paraId="41DC8C96" w14:textId="77777777" w:rsidR="0046249D" w:rsidRDefault="0046249D" w:rsidP="00E03BFD">
            <w:pPr>
              <w:pStyle w:val="ListParagraph"/>
              <w:numPr>
                <w:ilvl w:val="0"/>
                <w:numId w:val="32"/>
              </w:numPr>
              <w:spacing w:line="276" w:lineRule="auto"/>
              <w:ind w:left="324"/>
              <w:rPr>
                <w:rFonts w:eastAsia="Calibri"/>
                <w:lang w:val="en-US" w:eastAsia="id-ID"/>
              </w:rPr>
            </w:pPr>
            <w:r>
              <w:rPr>
                <w:rFonts w:eastAsia="Calibri"/>
                <w:lang w:val="en-US" w:eastAsia="id-ID"/>
              </w:rPr>
              <w:t>Tanggung Jawab</w:t>
            </w:r>
          </w:p>
          <w:p w14:paraId="450A3979" w14:textId="77777777" w:rsidR="0046249D" w:rsidRDefault="0046249D" w:rsidP="00E03BFD">
            <w:pPr>
              <w:pStyle w:val="ListParagraph"/>
              <w:numPr>
                <w:ilvl w:val="0"/>
                <w:numId w:val="32"/>
              </w:numPr>
              <w:spacing w:line="276" w:lineRule="auto"/>
              <w:ind w:left="324"/>
              <w:rPr>
                <w:rFonts w:eastAsia="Calibri"/>
                <w:lang w:val="en-US" w:eastAsia="id-ID"/>
              </w:rPr>
            </w:pPr>
            <w:r>
              <w:rPr>
                <w:rFonts w:eastAsia="Calibri"/>
                <w:lang w:val="en-US" w:eastAsia="id-ID"/>
              </w:rPr>
              <w:t>Jujur</w:t>
            </w:r>
          </w:p>
          <w:p w14:paraId="344BAEC6" w14:textId="77777777" w:rsidR="0046249D" w:rsidRDefault="0046249D" w:rsidP="00E03BFD">
            <w:pPr>
              <w:pStyle w:val="ListParagraph"/>
              <w:numPr>
                <w:ilvl w:val="0"/>
                <w:numId w:val="32"/>
              </w:numPr>
              <w:spacing w:line="276" w:lineRule="auto"/>
              <w:ind w:left="324"/>
              <w:rPr>
                <w:rFonts w:eastAsia="Calibri"/>
                <w:lang w:val="en-US" w:eastAsia="id-ID"/>
              </w:rPr>
            </w:pPr>
            <w:r>
              <w:rPr>
                <w:rFonts w:eastAsia="Calibri"/>
                <w:lang w:val="en-US" w:eastAsia="id-ID"/>
              </w:rPr>
              <w:t>Santun</w:t>
            </w:r>
          </w:p>
          <w:p w14:paraId="4F402A30" w14:textId="77777777" w:rsidR="0046249D" w:rsidRPr="00AA5EFC" w:rsidRDefault="0046249D"/>
        </w:tc>
      </w:tr>
      <w:tr w:rsidR="0046249D" w:rsidRPr="00AA5EFC" w14:paraId="4FBC8DD3" w14:textId="71EC7F05" w:rsidTr="0046249D">
        <w:trPr>
          <w:trHeight w:val="1269"/>
        </w:trPr>
        <w:tc>
          <w:tcPr>
            <w:tcW w:w="838" w:type="pct"/>
            <w:shd w:val="clear" w:color="auto" w:fill="auto"/>
            <w:tcMar>
              <w:left w:w="57" w:type="dxa"/>
              <w:right w:w="57" w:type="dxa"/>
            </w:tcMar>
          </w:tcPr>
          <w:p w14:paraId="0691BFC9" w14:textId="77777777" w:rsidR="0046249D" w:rsidRPr="00AA5EFC" w:rsidRDefault="0046249D" w:rsidP="0046249D">
            <w:pPr>
              <w:pStyle w:val="ListParagraph"/>
              <w:numPr>
                <w:ilvl w:val="0"/>
                <w:numId w:val="1"/>
              </w:numPr>
              <w:spacing w:line="360" w:lineRule="auto"/>
              <w:ind w:left="567" w:hanging="567"/>
              <w:rPr>
                <w:lang w:val="id-ID"/>
              </w:rPr>
            </w:pPr>
            <w:r w:rsidRPr="00AA5EFC">
              <w:rPr>
                <w:lang w:val="id-ID"/>
              </w:rPr>
              <w:lastRenderedPageBreak/>
              <w:t>Memahami</w:t>
            </w:r>
            <w:r w:rsidRPr="00AA5EFC">
              <w:t xml:space="preserve">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 dalam pemrograman berorientasi objek</w:t>
            </w:r>
          </w:p>
          <w:p w14:paraId="20772C22" w14:textId="77777777" w:rsidR="0046249D" w:rsidRPr="00AA5EFC" w:rsidRDefault="0046249D" w:rsidP="0046249D">
            <w:pPr>
              <w:pStyle w:val="ListParagraph"/>
              <w:numPr>
                <w:ilvl w:val="0"/>
                <w:numId w:val="2"/>
              </w:numPr>
              <w:spacing w:line="360" w:lineRule="auto"/>
              <w:ind w:left="567" w:hanging="567"/>
              <w:rPr>
                <w:lang w:val="id-ID"/>
              </w:rPr>
            </w:pPr>
            <w:r w:rsidRPr="00AA5EFC">
              <w:rPr>
                <w:bCs/>
              </w:rPr>
              <w:t xml:space="preserve">Mempresentasikan </w:t>
            </w:r>
            <w:r w:rsidRPr="00AA5EFC">
              <w:rPr>
                <w:bCs/>
                <w:i/>
              </w:rPr>
              <w:t>M</w:t>
            </w:r>
            <w:r w:rsidRPr="00AA5EFC">
              <w:rPr>
                <w:i/>
              </w:rPr>
              <w:t>odel</w:t>
            </w:r>
            <w:r w:rsidRPr="00AA5EFC">
              <w:t xml:space="preserve"> </w:t>
            </w:r>
            <w:r w:rsidRPr="00AA5EFC">
              <w:rPr>
                <w:i/>
              </w:rPr>
              <w:t>View</w:t>
            </w:r>
            <w:r w:rsidRPr="00AA5EFC">
              <w:t xml:space="preserve"> </w:t>
            </w:r>
            <w:r w:rsidRPr="00AA5EFC">
              <w:rPr>
                <w:bCs/>
              </w:rPr>
              <w:t>Controller</w:t>
            </w:r>
            <w:r w:rsidRPr="00AA5EFC">
              <w:rPr>
                <w:i/>
              </w:rPr>
              <w:t xml:space="preserve"> </w:t>
            </w:r>
            <w:r w:rsidRPr="00AA5EFC">
              <w:t>(MVC) dalam pemrograman berorientasi objek</w:t>
            </w:r>
          </w:p>
        </w:tc>
        <w:tc>
          <w:tcPr>
            <w:tcW w:w="933" w:type="pct"/>
            <w:shd w:val="clear" w:color="auto" w:fill="auto"/>
            <w:tcMar>
              <w:left w:w="57" w:type="dxa"/>
              <w:right w:w="57" w:type="dxa"/>
            </w:tcMar>
          </w:tcPr>
          <w:p w14:paraId="16E4CAFA" w14:textId="77777777" w:rsidR="0046249D" w:rsidRPr="00AA5EFC" w:rsidRDefault="0046249D" w:rsidP="00E03BFD">
            <w:pPr>
              <w:pStyle w:val="ListParagraph"/>
              <w:numPr>
                <w:ilvl w:val="0"/>
                <w:numId w:val="20"/>
              </w:numPr>
              <w:spacing w:line="360" w:lineRule="auto"/>
              <w:ind w:right="-58"/>
              <w:rPr>
                <w:bCs/>
                <w:lang w:val="id-ID"/>
              </w:rPr>
            </w:pPr>
            <w:r w:rsidRPr="00AA5EFC">
              <w:rPr>
                <w:bCs/>
                <w:lang w:val="id-ID"/>
              </w:rPr>
              <w:t xml:space="preserve">Menjelaskan konsep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bCs/>
                <w:lang w:val="id-ID"/>
              </w:rPr>
              <w:t xml:space="preserve"> dalam pemrograman aplikasi berorientasi obyek.</w:t>
            </w:r>
          </w:p>
          <w:p w14:paraId="624B9C41" w14:textId="77777777" w:rsidR="0046249D" w:rsidRPr="00AA5EFC" w:rsidRDefault="0046249D" w:rsidP="00E03BFD">
            <w:pPr>
              <w:pStyle w:val="ListParagraph"/>
              <w:numPr>
                <w:ilvl w:val="0"/>
                <w:numId w:val="20"/>
              </w:numPr>
              <w:spacing w:line="360" w:lineRule="auto"/>
              <w:ind w:right="-58"/>
              <w:rPr>
                <w:bCs/>
                <w:lang w:val="id-ID"/>
              </w:rPr>
            </w:pPr>
            <w:r w:rsidRPr="00AA5EFC">
              <w:t>Menjelaskan</w:t>
            </w:r>
            <w:r w:rsidRPr="00AA5EFC">
              <w:rPr>
                <w:bCs/>
                <w:lang w:val="id-ID"/>
              </w:rPr>
              <w:t xml:space="preserve"> prosedur pemanfaatan</w:t>
            </w:r>
            <w:r w:rsidRPr="00AA5EFC">
              <w:t xml:space="preserve">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bCs/>
                <w:lang w:val="id-ID"/>
              </w:rPr>
              <w:t>dalam pemrograman aplikasi berorientasi obyek.</w:t>
            </w:r>
          </w:p>
          <w:p w14:paraId="09B655BD" w14:textId="77777777" w:rsidR="0046249D" w:rsidRPr="00AA5EFC" w:rsidRDefault="0046249D" w:rsidP="00E03BFD">
            <w:pPr>
              <w:pStyle w:val="ListParagraph"/>
              <w:numPr>
                <w:ilvl w:val="0"/>
                <w:numId w:val="20"/>
              </w:numPr>
              <w:spacing w:line="360" w:lineRule="auto"/>
              <w:ind w:right="-58"/>
              <w:rPr>
                <w:bCs/>
                <w:lang w:val="id-ID"/>
              </w:rPr>
            </w:pPr>
            <w:r w:rsidRPr="00AA5EFC">
              <w:lastRenderedPageBreak/>
              <w:t>Menjelaskan</w:t>
            </w:r>
            <w:r w:rsidRPr="00AA5EFC">
              <w:rPr>
                <w:bCs/>
                <w:lang w:val="id-ID"/>
              </w:rPr>
              <w:t xml:space="preserve"> berbagai perangkat lunak aplikasi</w:t>
            </w:r>
            <w:r w:rsidRPr="00AA5EFC">
              <w:t xml:space="preserve">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lang w:val="id-ID"/>
              </w:rPr>
              <w:t xml:space="preserve"> untuk</w:t>
            </w:r>
            <w:r w:rsidRPr="00AA5EFC">
              <w:rPr>
                <w:bCs/>
                <w:lang w:val="id-ID"/>
              </w:rPr>
              <w:t xml:space="preserve"> pemrograman aplikasi berorientasi obyek.</w:t>
            </w:r>
          </w:p>
          <w:p w14:paraId="3303EB42" w14:textId="77777777" w:rsidR="0046249D" w:rsidRPr="00AA5EFC" w:rsidRDefault="0046249D" w:rsidP="00E03BFD">
            <w:pPr>
              <w:pStyle w:val="ListParagraph"/>
              <w:numPr>
                <w:ilvl w:val="0"/>
                <w:numId w:val="21"/>
              </w:numPr>
              <w:spacing w:line="360" w:lineRule="auto"/>
              <w:ind w:right="-58"/>
              <w:rPr>
                <w:rFonts w:eastAsia="Arial Unicode MS"/>
                <w:lang w:val="id-ID"/>
              </w:rPr>
            </w:pPr>
            <w:r w:rsidRPr="00AA5EFC">
              <w:rPr>
                <w:rFonts w:eastAsia="Arial Unicode MS"/>
                <w:lang w:val="id-ID"/>
              </w:rPr>
              <w:t>Mempresentasikan rancangan program aplikasi berorientasi obyek berbasis MVC.</w:t>
            </w:r>
          </w:p>
        </w:tc>
        <w:tc>
          <w:tcPr>
            <w:tcW w:w="729" w:type="pct"/>
            <w:shd w:val="clear" w:color="auto" w:fill="auto"/>
            <w:tcMar>
              <w:left w:w="57" w:type="dxa"/>
              <w:right w:w="57" w:type="dxa"/>
            </w:tcMar>
          </w:tcPr>
          <w:p w14:paraId="38651446"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 xml:space="preserve">Konsep penggunaan aplikasi </w:t>
            </w:r>
            <w:r w:rsidRPr="00AA5EFC">
              <w:rPr>
                <w:bCs/>
                <w:i/>
                <w:lang w:val="id-ID"/>
              </w:rPr>
              <w:t xml:space="preserve">model view controller </w:t>
            </w:r>
            <w:r w:rsidRPr="00AA5EFC">
              <w:rPr>
                <w:bCs/>
                <w:lang w:val="id-ID"/>
              </w:rPr>
              <w:t>(</w:t>
            </w:r>
            <w:r w:rsidRPr="00AA5EFC">
              <w:rPr>
                <w:bCs/>
                <w:i/>
                <w:lang w:val="id-ID"/>
              </w:rPr>
              <w:t>MVC</w:t>
            </w:r>
            <w:r w:rsidRPr="00AA5EFC">
              <w:rPr>
                <w:bCs/>
                <w:lang w:val="id-ID"/>
              </w:rPr>
              <w:t>) dalam pemrograman aplikasi berbasis oop.</w:t>
            </w:r>
          </w:p>
          <w:p w14:paraId="18C79E58" w14:textId="77777777" w:rsidR="0046249D" w:rsidRPr="00AA5EFC" w:rsidRDefault="0046249D" w:rsidP="00E03BFD">
            <w:pPr>
              <w:pStyle w:val="ListParagraph"/>
              <w:numPr>
                <w:ilvl w:val="0"/>
                <w:numId w:val="3"/>
              </w:numPr>
              <w:spacing w:line="360" w:lineRule="auto"/>
              <w:ind w:right="218"/>
              <w:rPr>
                <w:bCs/>
              </w:rPr>
            </w:pPr>
            <w:r w:rsidRPr="00AA5EFC">
              <w:rPr>
                <w:bCs/>
                <w:lang w:val="id-ID"/>
              </w:rPr>
              <w:t>Prosedur penggunaan MVC dalam pemrograman aplikasi berbasis oop</w:t>
            </w:r>
          </w:p>
          <w:p w14:paraId="3D125270" w14:textId="77777777" w:rsidR="0046249D" w:rsidRPr="00AA5EFC" w:rsidRDefault="0046249D" w:rsidP="00E03BFD">
            <w:pPr>
              <w:pStyle w:val="ListParagraph"/>
              <w:numPr>
                <w:ilvl w:val="0"/>
                <w:numId w:val="3"/>
              </w:numPr>
              <w:spacing w:line="360" w:lineRule="auto"/>
              <w:ind w:right="218"/>
              <w:rPr>
                <w:bCs/>
              </w:rPr>
            </w:pPr>
            <w:r w:rsidRPr="00AA5EFC">
              <w:rPr>
                <w:bCs/>
                <w:lang w:val="id-ID"/>
              </w:rPr>
              <w:t>Macam-macam aplikasi mvc untuk oop.</w:t>
            </w:r>
          </w:p>
          <w:p w14:paraId="02F15C92"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Membuat program aplikasi sederhana berbasis oop mengguanakan MVC</w:t>
            </w:r>
          </w:p>
        </w:tc>
        <w:tc>
          <w:tcPr>
            <w:tcW w:w="286" w:type="pct"/>
            <w:shd w:val="clear" w:color="auto" w:fill="auto"/>
            <w:tcMar>
              <w:left w:w="57" w:type="dxa"/>
              <w:right w:w="57" w:type="dxa"/>
            </w:tcMar>
          </w:tcPr>
          <w:p w14:paraId="00790444"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3DA55329"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 dalam pemrograman berorientasi objek</w:t>
            </w:r>
          </w:p>
          <w:p w14:paraId="0A742E0C"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 dalam pemrograman berorientasi objek</w:t>
            </w:r>
          </w:p>
          <w:p w14:paraId="26174725"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lastRenderedPageBreak/>
              <w:t xml:space="preserve">Mengolah data tentang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 dalam pemrograman berorientasi objek</w:t>
            </w:r>
          </w:p>
          <w:p w14:paraId="6611268A"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 dalam pemrograman berorientasi objek</w:t>
            </w:r>
          </w:p>
          <w:p w14:paraId="3B005CA4" w14:textId="77777777" w:rsidR="0046249D" w:rsidRPr="00AA5EFC" w:rsidRDefault="0046249D" w:rsidP="0046249D">
            <w:pPr>
              <w:spacing w:before="120" w:line="360" w:lineRule="auto"/>
              <w:rPr>
                <w:rFonts w:eastAsia="Calibri"/>
                <w:color w:val="000000" w:themeColor="text1"/>
                <w:lang w:val="id-ID"/>
              </w:rPr>
            </w:pPr>
          </w:p>
        </w:tc>
        <w:tc>
          <w:tcPr>
            <w:tcW w:w="365" w:type="pct"/>
            <w:shd w:val="clear" w:color="auto" w:fill="auto"/>
            <w:tcMar>
              <w:left w:w="57" w:type="dxa"/>
              <w:right w:w="57" w:type="dxa"/>
            </w:tcMar>
          </w:tcPr>
          <w:p w14:paraId="17EED79F"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40D2B2A6"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6E1C5382"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58" w:type="pct"/>
            <w:shd w:val="clear" w:color="auto" w:fill="auto"/>
          </w:tcPr>
          <w:p w14:paraId="43660978" w14:textId="728FCE47" w:rsidR="0046249D" w:rsidRDefault="0046249D" w:rsidP="0046249D">
            <w:r>
              <w:t xml:space="preserve">Buku </w:t>
            </w:r>
            <w:r w:rsidR="00B87AF0">
              <w:t xml:space="preserve">Pemrograman Berorientasi Objek </w:t>
            </w:r>
            <w:r>
              <w:t>kelas X</w:t>
            </w:r>
            <w:r w:rsidR="00B87AF0">
              <w:t>I</w:t>
            </w:r>
            <w:r>
              <w:t>I.</w:t>
            </w:r>
          </w:p>
          <w:p w14:paraId="3C86273F" w14:textId="77777777" w:rsidR="0046249D" w:rsidRDefault="0046249D" w:rsidP="0046249D"/>
          <w:p w14:paraId="3EC6F687" w14:textId="6ADCDC70" w:rsidR="0046249D" w:rsidRPr="00AA5EFC" w:rsidRDefault="0046249D" w:rsidP="0046249D">
            <w:r>
              <w:t>Academia.com “</w:t>
            </w:r>
            <w:r w:rsidR="00B87AF0">
              <w:t>Pemrograman Berorientasi Objek</w:t>
            </w:r>
            <w:r>
              <w:t>”</w:t>
            </w:r>
          </w:p>
        </w:tc>
        <w:tc>
          <w:tcPr>
            <w:tcW w:w="518" w:type="pct"/>
            <w:gridSpan w:val="2"/>
            <w:shd w:val="clear" w:color="auto" w:fill="auto"/>
          </w:tcPr>
          <w:p w14:paraId="42789C9B" w14:textId="77777777" w:rsidR="0046249D" w:rsidRDefault="0046249D" w:rsidP="00E03BFD">
            <w:pPr>
              <w:pStyle w:val="ListParagraph"/>
              <w:numPr>
                <w:ilvl w:val="0"/>
                <w:numId w:val="33"/>
              </w:numPr>
              <w:spacing w:line="276" w:lineRule="auto"/>
              <w:ind w:left="341"/>
              <w:rPr>
                <w:rFonts w:eastAsia="Calibri"/>
                <w:lang w:val="en-US" w:eastAsia="id-ID"/>
              </w:rPr>
            </w:pPr>
            <w:r>
              <w:rPr>
                <w:rFonts w:eastAsia="Calibri"/>
                <w:lang w:val="en-US" w:eastAsia="id-ID"/>
              </w:rPr>
              <w:t>Disiplin</w:t>
            </w:r>
          </w:p>
          <w:p w14:paraId="281CCADD" w14:textId="77777777" w:rsidR="0046249D" w:rsidRDefault="0046249D" w:rsidP="00E03BFD">
            <w:pPr>
              <w:pStyle w:val="ListParagraph"/>
              <w:numPr>
                <w:ilvl w:val="0"/>
                <w:numId w:val="33"/>
              </w:numPr>
              <w:spacing w:line="276" w:lineRule="auto"/>
              <w:ind w:left="341"/>
              <w:rPr>
                <w:rFonts w:eastAsia="Calibri"/>
                <w:lang w:val="en-US" w:eastAsia="id-ID"/>
              </w:rPr>
            </w:pPr>
            <w:r>
              <w:rPr>
                <w:rFonts w:eastAsia="Calibri"/>
                <w:lang w:val="en-US" w:eastAsia="id-ID"/>
              </w:rPr>
              <w:t>Tanggung Jawab</w:t>
            </w:r>
          </w:p>
          <w:p w14:paraId="739F50FB" w14:textId="77777777" w:rsidR="0046249D" w:rsidRDefault="0046249D" w:rsidP="00E03BFD">
            <w:pPr>
              <w:pStyle w:val="ListParagraph"/>
              <w:numPr>
                <w:ilvl w:val="0"/>
                <w:numId w:val="33"/>
              </w:numPr>
              <w:spacing w:line="276" w:lineRule="auto"/>
              <w:ind w:left="341"/>
              <w:rPr>
                <w:rFonts w:eastAsia="Calibri"/>
                <w:lang w:val="en-US" w:eastAsia="id-ID"/>
              </w:rPr>
            </w:pPr>
            <w:r>
              <w:rPr>
                <w:rFonts w:eastAsia="Calibri"/>
                <w:lang w:val="en-US" w:eastAsia="id-ID"/>
              </w:rPr>
              <w:t>Jujur</w:t>
            </w:r>
          </w:p>
          <w:p w14:paraId="41F29F13" w14:textId="77777777" w:rsidR="0046249D" w:rsidRDefault="0046249D" w:rsidP="00E03BFD">
            <w:pPr>
              <w:pStyle w:val="ListParagraph"/>
              <w:numPr>
                <w:ilvl w:val="0"/>
                <w:numId w:val="33"/>
              </w:numPr>
              <w:spacing w:line="276" w:lineRule="auto"/>
              <w:ind w:left="341"/>
              <w:rPr>
                <w:rFonts w:eastAsia="Calibri"/>
                <w:lang w:val="en-US" w:eastAsia="id-ID"/>
              </w:rPr>
            </w:pPr>
            <w:r>
              <w:rPr>
                <w:rFonts w:eastAsia="Calibri"/>
                <w:lang w:val="en-US" w:eastAsia="id-ID"/>
              </w:rPr>
              <w:t>Santun</w:t>
            </w:r>
          </w:p>
          <w:p w14:paraId="18D1C4D3" w14:textId="77777777" w:rsidR="0046249D" w:rsidRPr="00AA5EFC" w:rsidRDefault="0046249D"/>
        </w:tc>
      </w:tr>
      <w:tr w:rsidR="0046249D" w:rsidRPr="00AA5EFC" w14:paraId="772C3199" w14:textId="594273E1" w:rsidTr="0046249D">
        <w:trPr>
          <w:trHeight w:val="1269"/>
        </w:trPr>
        <w:tc>
          <w:tcPr>
            <w:tcW w:w="838" w:type="pct"/>
            <w:shd w:val="clear" w:color="auto" w:fill="auto"/>
            <w:tcMar>
              <w:left w:w="57" w:type="dxa"/>
              <w:right w:w="57" w:type="dxa"/>
            </w:tcMar>
          </w:tcPr>
          <w:p w14:paraId="0F99AB33" w14:textId="77777777" w:rsidR="0046249D" w:rsidRPr="00AA5EFC" w:rsidRDefault="0046249D" w:rsidP="0046249D">
            <w:pPr>
              <w:pStyle w:val="ListParagraph"/>
              <w:numPr>
                <w:ilvl w:val="0"/>
                <w:numId w:val="1"/>
              </w:numPr>
              <w:spacing w:line="360" w:lineRule="auto"/>
              <w:ind w:left="567" w:hanging="567"/>
              <w:rPr>
                <w:lang w:val="id-ID"/>
              </w:rPr>
            </w:pPr>
            <w:r w:rsidRPr="00AA5EFC">
              <w:t>Menerapkan aplikasi berbasis MVC dalam aplikasi dengan pelbagai hasil</w:t>
            </w:r>
          </w:p>
          <w:p w14:paraId="15498B50" w14:textId="77777777" w:rsidR="0046249D" w:rsidRPr="00AA5EFC" w:rsidRDefault="0046249D" w:rsidP="0046249D">
            <w:pPr>
              <w:pStyle w:val="ListParagraph"/>
              <w:spacing w:line="360" w:lineRule="auto"/>
              <w:ind w:left="567"/>
              <w:rPr>
                <w:lang w:val="id-ID"/>
              </w:rPr>
            </w:pPr>
          </w:p>
          <w:p w14:paraId="41722FFD" w14:textId="77777777" w:rsidR="0046249D" w:rsidRPr="00AA5EFC" w:rsidRDefault="0046249D" w:rsidP="0046249D">
            <w:pPr>
              <w:pStyle w:val="ListParagraph"/>
              <w:numPr>
                <w:ilvl w:val="0"/>
                <w:numId w:val="2"/>
              </w:numPr>
              <w:spacing w:line="360" w:lineRule="auto"/>
              <w:ind w:left="567" w:hanging="567"/>
              <w:rPr>
                <w:lang w:val="id-ID"/>
              </w:rPr>
            </w:pPr>
            <w:r w:rsidRPr="00AA5EFC">
              <w:lastRenderedPageBreak/>
              <w:t>Membuat</w:t>
            </w:r>
            <w:r w:rsidRPr="00AA5EFC">
              <w:rPr>
                <w:bCs/>
                <w:lang w:val="id-ID"/>
              </w:rPr>
              <w:t xml:space="preserve"> </w:t>
            </w:r>
            <w:r w:rsidRPr="00AA5EFC">
              <w:rPr>
                <w:bCs/>
              </w:rPr>
              <w:t xml:space="preserve">aplikasi dengan </w:t>
            </w:r>
            <w:r w:rsidRPr="00AA5EFC">
              <w:rPr>
                <w:bCs/>
                <w:i/>
              </w:rPr>
              <w:t>Model</w:t>
            </w:r>
            <w:r w:rsidRPr="00AA5EFC">
              <w:rPr>
                <w:bCs/>
              </w:rPr>
              <w:t xml:space="preserve"> </w:t>
            </w:r>
            <w:r w:rsidRPr="00AA5EFC">
              <w:rPr>
                <w:bCs/>
                <w:i/>
              </w:rPr>
              <w:t>View</w:t>
            </w:r>
            <w:r w:rsidRPr="00AA5EFC">
              <w:rPr>
                <w:bCs/>
              </w:rPr>
              <w:t xml:space="preserve"> </w:t>
            </w:r>
            <w:r w:rsidRPr="00AA5EFC">
              <w:rPr>
                <w:bCs/>
                <w:i/>
              </w:rPr>
              <w:t>Controller</w:t>
            </w:r>
            <w:r w:rsidRPr="00AA5EFC">
              <w:rPr>
                <w:bCs/>
              </w:rPr>
              <w:t xml:space="preserve"> (MVC) dengan hasil final </w:t>
            </w:r>
            <w:r w:rsidRPr="00AA5EFC">
              <w:rPr>
                <w:bCs/>
                <w:lang w:val="id-ID"/>
              </w:rPr>
              <w:t>(</w:t>
            </w:r>
            <w:r w:rsidRPr="00AA5EFC">
              <w:rPr>
                <w:bCs/>
                <w:i/>
              </w:rPr>
              <w:t>meta-data</w:t>
            </w:r>
            <w:r w:rsidRPr="00AA5EFC">
              <w:rPr>
                <w:bCs/>
                <w:lang w:val="id-ID"/>
              </w:rPr>
              <w:t>)</w:t>
            </w:r>
          </w:p>
        </w:tc>
        <w:tc>
          <w:tcPr>
            <w:tcW w:w="933" w:type="pct"/>
            <w:shd w:val="clear" w:color="auto" w:fill="auto"/>
            <w:tcMar>
              <w:left w:w="57" w:type="dxa"/>
              <w:right w:w="57" w:type="dxa"/>
            </w:tcMar>
          </w:tcPr>
          <w:p w14:paraId="54A7D207" w14:textId="77777777" w:rsidR="0046249D" w:rsidRPr="00AA5EFC" w:rsidRDefault="0046249D" w:rsidP="00E03BFD">
            <w:pPr>
              <w:pStyle w:val="ListParagraph"/>
              <w:numPr>
                <w:ilvl w:val="0"/>
                <w:numId w:val="22"/>
              </w:numPr>
              <w:spacing w:line="360" w:lineRule="auto"/>
              <w:ind w:right="166"/>
              <w:rPr>
                <w:bCs/>
                <w:lang w:val="id-ID"/>
              </w:rPr>
            </w:pPr>
            <w:r w:rsidRPr="00AA5EFC">
              <w:rPr>
                <w:bCs/>
                <w:lang w:val="id-ID"/>
              </w:rPr>
              <w:lastRenderedPageBreak/>
              <w:t>Menentukan penggunaan perangkat lunak aplikasi</w:t>
            </w:r>
            <w:r w:rsidRPr="00AA5EFC">
              <w:t xml:space="preserve">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bCs/>
                <w:lang w:val="id-ID"/>
              </w:rPr>
              <w:t xml:space="preserve"> dalam pemrograman </w:t>
            </w:r>
            <w:r w:rsidRPr="00AA5EFC">
              <w:rPr>
                <w:bCs/>
                <w:lang w:val="id-ID"/>
              </w:rPr>
              <w:lastRenderedPageBreak/>
              <w:t>aplikasi berorientasi obyek.</w:t>
            </w:r>
          </w:p>
          <w:p w14:paraId="45313D92" w14:textId="77777777" w:rsidR="0046249D" w:rsidRPr="00AA5EFC" w:rsidRDefault="0046249D" w:rsidP="00E03BFD">
            <w:pPr>
              <w:pStyle w:val="ListParagraph"/>
              <w:numPr>
                <w:ilvl w:val="0"/>
                <w:numId w:val="22"/>
              </w:numPr>
              <w:spacing w:line="360" w:lineRule="auto"/>
              <w:ind w:right="166"/>
              <w:rPr>
                <w:bCs/>
                <w:lang w:val="id-ID"/>
              </w:rPr>
            </w:pPr>
            <w:r w:rsidRPr="00AA5EFC">
              <w:t>Menerapkan</w:t>
            </w:r>
            <w:r w:rsidRPr="00AA5EFC">
              <w:rPr>
                <w:bCs/>
                <w:lang w:val="id-ID"/>
              </w:rPr>
              <w:t xml:space="preserve"> perangkat lunak aplikasi</w:t>
            </w:r>
            <w:r w:rsidRPr="00AA5EFC">
              <w:t xml:space="preserve">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lang w:val="id-ID"/>
              </w:rPr>
              <w:t xml:space="preserve"> dalam </w:t>
            </w:r>
            <w:r w:rsidRPr="00AA5EFC">
              <w:rPr>
                <w:bCs/>
                <w:lang w:val="id-ID"/>
              </w:rPr>
              <w:t>pemrograman aplikasi berorientasi obyek.</w:t>
            </w:r>
          </w:p>
          <w:p w14:paraId="0D13DA84" w14:textId="77777777" w:rsidR="0046249D" w:rsidRPr="00AA5EFC" w:rsidRDefault="0046249D" w:rsidP="00E03BFD">
            <w:pPr>
              <w:pStyle w:val="ListParagraph"/>
              <w:numPr>
                <w:ilvl w:val="0"/>
                <w:numId w:val="23"/>
              </w:numPr>
              <w:spacing w:line="360" w:lineRule="auto"/>
              <w:ind w:right="166"/>
              <w:rPr>
                <w:bCs/>
                <w:lang w:val="id-ID"/>
              </w:rPr>
            </w:pPr>
            <w:r w:rsidRPr="00AA5EFC">
              <w:rPr>
                <w:bCs/>
                <w:lang w:val="id-ID"/>
              </w:rPr>
              <w:t xml:space="preserve">Merancang program aplikasi berorientasi obyek berbasis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lang w:val="id-ID"/>
              </w:rPr>
              <w:t>.</w:t>
            </w:r>
          </w:p>
          <w:p w14:paraId="4DB2B093" w14:textId="77777777" w:rsidR="0046249D" w:rsidRPr="00AA5EFC" w:rsidRDefault="0046249D" w:rsidP="00E03BFD">
            <w:pPr>
              <w:pStyle w:val="ListParagraph"/>
              <w:numPr>
                <w:ilvl w:val="0"/>
                <w:numId w:val="23"/>
              </w:numPr>
              <w:spacing w:line="360" w:lineRule="auto"/>
              <w:ind w:right="166"/>
              <w:rPr>
                <w:bCs/>
                <w:lang w:val="id-ID"/>
              </w:rPr>
            </w:pPr>
            <w:r w:rsidRPr="00AA5EFC">
              <w:rPr>
                <w:bCs/>
                <w:lang w:val="id-ID"/>
              </w:rPr>
              <w:t xml:space="preserve">Membuat kode program aplikasi </w:t>
            </w:r>
            <w:r w:rsidRPr="00AA5EFC">
              <w:rPr>
                <w:bCs/>
                <w:lang w:val="id-ID"/>
              </w:rPr>
              <w:lastRenderedPageBreak/>
              <w:t xml:space="preserve">berorientasi obyek berbasis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lang w:val="id-ID"/>
              </w:rPr>
              <w:t>.</w:t>
            </w:r>
          </w:p>
          <w:p w14:paraId="5B2CE133" w14:textId="77777777" w:rsidR="0046249D" w:rsidRPr="00AA5EFC" w:rsidRDefault="0046249D" w:rsidP="00E03BFD">
            <w:pPr>
              <w:pStyle w:val="ListParagraph"/>
              <w:numPr>
                <w:ilvl w:val="0"/>
                <w:numId w:val="23"/>
              </w:numPr>
              <w:spacing w:line="360" w:lineRule="auto"/>
              <w:ind w:right="166"/>
              <w:rPr>
                <w:rFonts w:eastAsia="Arial Unicode MS"/>
                <w:lang w:val="id-ID"/>
              </w:rPr>
            </w:pPr>
            <w:r w:rsidRPr="00AA5EFC">
              <w:rPr>
                <w:bCs/>
                <w:lang w:val="id-ID"/>
              </w:rPr>
              <w:t xml:space="preserve">Menguji program aplikasi berorientasi obyek berbasis </w:t>
            </w:r>
            <w:r w:rsidRPr="00AA5EFC">
              <w:rPr>
                <w:i/>
              </w:rPr>
              <w:t>Model</w:t>
            </w:r>
            <w:r w:rsidRPr="00AA5EFC">
              <w:t xml:space="preserve"> </w:t>
            </w:r>
            <w:r w:rsidRPr="00AA5EFC">
              <w:rPr>
                <w:i/>
              </w:rPr>
              <w:t>Vew</w:t>
            </w:r>
            <w:r w:rsidRPr="00AA5EFC">
              <w:t xml:space="preserve"> </w:t>
            </w:r>
            <w:r w:rsidRPr="00AA5EFC">
              <w:rPr>
                <w:i/>
              </w:rPr>
              <w:t xml:space="preserve">Controller </w:t>
            </w:r>
            <w:r w:rsidRPr="00AA5EFC">
              <w:t>(MVC)</w:t>
            </w:r>
            <w:r w:rsidRPr="00AA5EFC">
              <w:rPr>
                <w:bCs/>
                <w:i/>
                <w:lang w:val="id-ID"/>
              </w:rPr>
              <w:t>.</w:t>
            </w:r>
          </w:p>
        </w:tc>
        <w:tc>
          <w:tcPr>
            <w:tcW w:w="729" w:type="pct"/>
            <w:shd w:val="clear" w:color="auto" w:fill="auto"/>
            <w:tcMar>
              <w:left w:w="57" w:type="dxa"/>
              <w:right w:w="57" w:type="dxa"/>
            </w:tcMar>
          </w:tcPr>
          <w:p w14:paraId="63C84DA6"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Konsep pengembangan program aplikasi berbasis oop mengguanakan MVC.</w:t>
            </w:r>
          </w:p>
          <w:p w14:paraId="1657B745" w14:textId="77777777" w:rsidR="0046249D" w:rsidRPr="00AA5EFC" w:rsidRDefault="0046249D" w:rsidP="00E03BFD">
            <w:pPr>
              <w:pStyle w:val="ListParagraph"/>
              <w:numPr>
                <w:ilvl w:val="0"/>
                <w:numId w:val="3"/>
              </w:numPr>
              <w:spacing w:line="360" w:lineRule="auto"/>
              <w:ind w:right="218"/>
              <w:rPr>
                <w:bCs/>
              </w:rPr>
            </w:pPr>
            <w:r w:rsidRPr="00AA5EFC">
              <w:rPr>
                <w:bCs/>
                <w:lang w:val="id-ID"/>
              </w:rPr>
              <w:lastRenderedPageBreak/>
              <w:t>Mengembangkan program aplikasi oop dengan menggunakan MVC</w:t>
            </w:r>
          </w:p>
          <w:p w14:paraId="3E1E7D00" w14:textId="77777777" w:rsidR="0046249D" w:rsidRPr="00AA5EFC" w:rsidRDefault="0046249D" w:rsidP="0046249D">
            <w:pPr>
              <w:spacing w:line="360" w:lineRule="auto"/>
              <w:rPr>
                <w:bCs/>
                <w:lang w:val="id-ID"/>
              </w:rPr>
            </w:pPr>
          </w:p>
        </w:tc>
        <w:tc>
          <w:tcPr>
            <w:tcW w:w="286" w:type="pct"/>
            <w:shd w:val="clear" w:color="auto" w:fill="auto"/>
            <w:tcMar>
              <w:left w:w="57" w:type="dxa"/>
              <w:right w:w="57" w:type="dxa"/>
            </w:tcMar>
          </w:tcPr>
          <w:p w14:paraId="32AE45EA" w14:textId="77777777" w:rsidR="0046249D" w:rsidRPr="00AA5EFC" w:rsidRDefault="0046249D" w:rsidP="0046249D">
            <w:pPr>
              <w:pStyle w:val="ListParagraph"/>
              <w:spacing w:line="360" w:lineRule="auto"/>
              <w:ind w:left="103"/>
              <w:jc w:val="center"/>
              <w:rPr>
                <w:bCs/>
                <w:lang w:val="id-ID"/>
              </w:rPr>
            </w:pPr>
            <w:r w:rsidRPr="00AA5EFC">
              <w:rPr>
                <w:bCs/>
                <w:lang w:val="id-ID"/>
              </w:rPr>
              <w:lastRenderedPageBreak/>
              <w:t>32</w:t>
            </w:r>
          </w:p>
        </w:tc>
        <w:tc>
          <w:tcPr>
            <w:tcW w:w="773" w:type="pct"/>
            <w:shd w:val="clear" w:color="auto" w:fill="auto"/>
            <w:tcMar>
              <w:left w:w="57" w:type="dxa"/>
              <w:right w:w="57" w:type="dxa"/>
            </w:tcMar>
          </w:tcPr>
          <w:p w14:paraId="62BCDE79"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Mengamati untuk mengidentifikasi dan merumuskan masalah tentang </w:t>
            </w:r>
            <w:r w:rsidRPr="00AA5EFC">
              <w:t xml:space="preserve">aplikasi berbasis MVC dalam </w:t>
            </w:r>
            <w:r w:rsidRPr="00AA5EFC">
              <w:lastRenderedPageBreak/>
              <w:t>aplikasi dengan pelbagai hasil</w:t>
            </w:r>
          </w:p>
          <w:p w14:paraId="02AFB834"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Mengumpulkan data tentang </w:t>
            </w:r>
            <w:r w:rsidRPr="00AA5EFC">
              <w:t>aplikasi berbasis MVC dalam aplikasi dengan pelbagai hasil</w:t>
            </w:r>
          </w:p>
          <w:p w14:paraId="2A3A5A1D"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Mengolah data tentang </w:t>
            </w:r>
            <w:r w:rsidRPr="00AA5EFC">
              <w:t>aplikasi berbasis MVC dalam aplikasi dengan pelbagai hasil</w:t>
            </w:r>
          </w:p>
          <w:p w14:paraId="1B9FDF5C" w14:textId="77777777" w:rsidR="0046249D" w:rsidRPr="00AA5EFC" w:rsidRDefault="0046249D" w:rsidP="00E03BFD">
            <w:pPr>
              <w:numPr>
                <w:ilvl w:val="3"/>
                <w:numId w:val="24"/>
              </w:numPr>
              <w:spacing w:before="120" w:line="360" w:lineRule="auto"/>
              <w:ind w:left="281" w:hanging="281"/>
              <w:rPr>
                <w:rFonts w:eastAsia="Calibri"/>
                <w:color w:val="000000" w:themeColor="text1"/>
                <w:lang w:val="id-ID"/>
              </w:rPr>
            </w:pPr>
            <w:r w:rsidRPr="00AA5EFC">
              <w:rPr>
                <w:rFonts w:eastAsia="Calibri"/>
                <w:color w:val="000000" w:themeColor="text1"/>
                <w:lang w:val="id-ID"/>
              </w:rPr>
              <w:t xml:space="preserve">Mengomunikasikan tentang </w:t>
            </w:r>
            <w:r w:rsidRPr="00AA5EFC">
              <w:t>aplikasi berbasis MVC dalam aplikasi dengan pelbagai hasil</w:t>
            </w:r>
          </w:p>
        </w:tc>
        <w:tc>
          <w:tcPr>
            <w:tcW w:w="365" w:type="pct"/>
            <w:shd w:val="clear" w:color="auto" w:fill="auto"/>
            <w:tcMar>
              <w:left w:w="57" w:type="dxa"/>
              <w:right w:w="57" w:type="dxa"/>
            </w:tcMar>
          </w:tcPr>
          <w:p w14:paraId="5F488837"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lastRenderedPageBreak/>
              <w:t>Test Tertulis</w:t>
            </w:r>
          </w:p>
          <w:p w14:paraId="7C9E7DDE"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p>
          <w:p w14:paraId="674FB052" w14:textId="77777777" w:rsidR="0046249D" w:rsidRPr="00AA5EFC" w:rsidRDefault="0046249D" w:rsidP="0046249D">
            <w:pPr>
              <w:tabs>
                <w:tab w:val="left" w:pos="1134"/>
                <w:tab w:val="left" w:pos="1276"/>
              </w:tabs>
              <w:spacing w:before="120" w:line="360" w:lineRule="auto"/>
              <w:contextualSpacing/>
              <w:jc w:val="center"/>
              <w:rPr>
                <w:rFonts w:eastAsia="Calibri"/>
                <w:lang w:eastAsia="id-ID"/>
              </w:rPr>
            </w:pPr>
            <w:r w:rsidRPr="00AA5EFC">
              <w:rPr>
                <w:rFonts w:eastAsia="Calibri"/>
                <w:lang w:eastAsia="id-ID"/>
              </w:rPr>
              <w:t>Fortofolio</w:t>
            </w:r>
          </w:p>
        </w:tc>
        <w:tc>
          <w:tcPr>
            <w:tcW w:w="558" w:type="pct"/>
            <w:shd w:val="clear" w:color="auto" w:fill="auto"/>
          </w:tcPr>
          <w:p w14:paraId="590550A3" w14:textId="5CBA4FAF" w:rsidR="0046249D" w:rsidRDefault="0046249D" w:rsidP="0046249D">
            <w:r>
              <w:t xml:space="preserve">Buku </w:t>
            </w:r>
            <w:r w:rsidR="00B87AF0">
              <w:t xml:space="preserve">Pemrograman Berorientasi Objek </w:t>
            </w:r>
            <w:r>
              <w:t>kelas X</w:t>
            </w:r>
            <w:r w:rsidR="00B87AF0">
              <w:t>I</w:t>
            </w:r>
            <w:r>
              <w:t>I.</w:t>
            </w:r>
          </w:p>
          <w:p w14:paraId="3BF37447" w14:textId="77777777" w:rsidR="0046249D" w:rsidRDefault="0046249D" w:rsidP="0046249D"/>
          <w:p w14:paraId="7AE90A70" w14:textId="1CA6411F" w:rsidR="0046249D" w:rsidRPr="00AA5EFC" w:rsidRDefault="0046249D" w:rsidP="0046249D">
            <w:r>
              <w:t>Academia.com “</w:t>
            </w:r>
            <w:r w:rsidR="00B87AF0">
              <w:t>Pemrograman Berorientasi Objek</w:t>
            </w:r>
            <w:r>
              <w:t>”</w:t>
            </w:r>
          </w:p>
        </w:tc>
        <w:tc>
          <w:tcPr>
            <w:tcW w:w="517" w:type="pct"/>
            <w:gridSpan w:val="2"/>
            <w:shd w:val="clear" w:color="auto" w:fill="auto"/>
          </w:tcPr>
          <w:p w14:paraId="7BA51390" w14:textId="77777777" w:rsidR="0046249D" w:rsidRDefault="0046249D" w:rsidP="00E03BFD">
            <w:pPr>
              <w:pStyle w:val="ListParagraph"/>
              <w:numPr>
                <w:ilvl w:val="0"/>
                <w:numId w:val="34"/>
              </w:numPr>
              <w:spacing w:line="276" w:lineRule="auto"/>
              <w:ind w:left="326"/>
              <w:rPr>
                <w:rFonts w:eastAsia="Calibri"/>
                <w:lang w:val="en-US" w:eastAsia="id-ID"/>
              </w:rPr>
            </w:pPr>
            <w:r>
              <w:rPr>
                <w:rFonts w:eastAsia="Calibri"/>
                <w:lang w:val="en-US" w:eastAsia="id-ID"/>
              </w:rPr>
              <w:t>Disiplin</w:t>
            </w:r>
          </w:p>
          <w:p w14:paraId="06EC6963" w14:textId="77777777" w:rsidR="0046249D" w:rsidRDefault="0046249D" w:rsidP="00E03BFD">
            <w:pPr>
              <w:pStyle w:val="ListParagraph"/>
              <w:numPr>
                <w:ilvl w:val="0"/>
                <w:numId w:val="34"/>
              </w:numPr>
              <w:spacing w:line="276" w:lineRule="auto"/>
              <w:ind w:left="326"/>
              <w:rPr>
                <w:rFonts w:eastAsia="Calibri"/>
                <w:lang w:val="en-US" w:eastAsia="id-ID"/>
              </w:rPr>
            </w:pPr>
            <w:r>
              <w:rPr>
                <w:rFonts w:eastAsia="Calibri"/>
                <w:lang w:val="en-US" w:eastAsia="id-ID"/>
              </w:rPr>
              <w:t>Tanggung Jawab</w:t>
            </w:r>
          </w:p>
          <w:p w14:paraId="3693A7FF" w14:textId="77777777" w:rsidR="0046249D" w:rsidRDefault="0046249D" w:rsidP="00E03BFD">
            <w:pPr>
              <w:pStyle w:val="ListParagraph"/>
              <w:numPr>
                <w:ilvl w:val="0"/>
                <w:numId w:val="34"/>
              </w:numPr>
              <w:spacing w:line="276" w:lineRule="auto"/>
              <w:ind w:left="326"/>
              <w:rPr>
                <w:rFonts w:eastAsia="Calibri"/>
                <w:lang w:val="en-US" w:eastAsia="id-ID"/>
              </w:rPr>
            </w:pPr>
            <w:r>
              <w:rPr>
                <w:rFonts w:eastAsia="Calibri"/>
                <w:lang w:val="en-US" w:eastAsia="id-ID"/>
              </w:rPr>
              <w:t>Jujur</w:t>
            </w:r>
          </w:p>
          <w:p w14:paraId="59A0C1D8" w14:textId="77777777" w:rsidR="0046249D" w:rsidRDefault="0046249D" w:rsidP="00E03BFD">
            <w:pPr>
              <w:pStyle w:val="ListParagraph"/>
              <w:numPr>
                <w:ilvl w:val="0"/>
                <w:numId w:val="34"/>
              </w:numPr>
              <w:spacing w:line="276" w:lineRule="auto"/>
              <w:ind w:left="326"/>
              <w:rPr>
                <w:rFonts w:eastAsia="Calibri"/>
                <w:lang w:val="en-US" w:eastAsia="id-ID"/>
              </w:rPr>
            </w:pPr>
            <w:r>
              <w:rPr>
                <w:rFonts w:eastAsia="Calibri"/>
                <w:lang w:val="en-US" w:eastAsia="id-ID"/>
              </w:rPr>
              <w:t>Santun</w:t>
            </w:r>
          </w:p>
          <w:p w14:paraId="65646F0E" w14:textId="77777777" w:rsidR="0046249D" w:rsidRPr="00AA5EFC" w:rsidRDefault="0046249D"/>
        </w:tc>
      </w:tr>
    </w:tbl>
    <w:p w14:paraId="7577A56D" w14:textId="4F333DC6" w:rsidR="00CD2DC9" w:rsidRPr="00B21A4C" w:rsidRDefault="00E07184" w:rsidP="00CD2DC9">
      <w:pPr>
        <w:tabs>
          <w:tab w:val="center" w:pos="12960"/>
        </w:tabs>
        <w:spacing w:line="360" w:lineRule="auto"/>
        <w:ind w:left="11907"/>
      </w:pPr>
      <w:r w:rsidRPr="00367B8E">
        <w:rPr>
          <w:rFonts w:cs="Times New Roman (Body CS)"/>
          <w:noProof/>
        </w:rPr>
        <w:lastRenderedPageBreak/>
        <w:drawing>
          <wp:anchor distT="0" distB="0" distL="114300" distR="114300" simplePos="0" relativeHeight="251663360" behindDoc="0" locked="0" layoutInCell="1" allowOverlap="1" wp14:anchorId="71B73AA8" wp14:editId="0B7566E2">
            <wp:simplePos x="0" y="0"/>
            <wp:positionH relativeFrom="column">
              <wp:posOffset>7687308</wp:posOffset>
            </wp:positionH>
            <wp:positionV relativeFrom="paragraph">
              <wp:posOffset>265205</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Pr="00AA5EFC">
        <w:rPr>
          <w:noProof/>
        </w:rPr>
        <w:drawing>
          <wp:anchor distT="0" distB="0" distL="114300" distR="114300" simplePos="0" relativeHeight="251661312" behindDoc="0" locked="0" layoutInCell="1" allowOverlap="1" wp14:anchorId="41CC78F1" wp14:editId="7B86B6C2">
            <wp:simplePos x="0" y="0"/>
            <wp:positionH relativeFrom="column">
              <wp:posOffset>2927845</wp:posOffset>
            </wp:positionH>
            <wp:positionV relativeFrom="paragraph">
              <wp:posOffset>81601</wp:posOffset>
            </wp:positionV>
            <wp:extent cx="4164330" cy="17240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td bu galuh.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4330" cy="1724025"/>
                    </a:xfrm>
                    <a:prstGeom prst="rect">
                      <a:avLst/>
                    </a:prstGeom>
                  </pic:spPr>
                </pic:pic>
              </a:graphicData>
            </a:graphic>
            <wp14:sizeRelH relativeFrom="page">
              <wp14:pctWidth>0</wp14:pctWidth>
            </wp14:sizeRelH>
            <wp14:sizeRelV relativeFrom="page">
              <wp14:pctHeight>0</wp14:pctHeight>
            </wp14:sizeRelV>
          </wp:anchor>
        </w:drawing>
      </w:r>
      <w:r w:rsidR="00CD2DC9" w:rsidRPr="00B21A4C">
        <w:t xml:space="preserve">Jatiroto, </w:t>
      </w:r>
      <w:r w:rsidR="00CD2DC9">
        <w:t>29 Mei 2020</w:t>
      </w:r>
    </w:p>
    <w:p w14:paraId="0A1247B4" w14:textId="2A1FC94E" w:rsidR="00CD2DC9" w:rsidRPr="00B21A4C" w:rsidRDefault="00A86E81" w:rsidP="00CD2DC9">
      <w:pPr>
        <w:tabs>
          <w:tab w:val="center" w:pos="2880"/>
          <w:tab w:val="center" w:pos="7920"/>
          <w:tab w:val="center" w:pos="12960"/>
        </w:tabs>
        <w:spacing w:line="360" w:lineRule="auto"/>
      </w:pPr>
      <w:r w:rsidRPr="00367B8E">
        <w:rPr>
          <w:rFonts w:cs="Times New Roman (Body CS)"/>
          <w:noProof/>
        </w:rPr>
        <w:drawing>
          <wp:anchor distT="0" distB="0" distL="114300" distR="114300" simplePos="0" relativeHeight="251659264" behindDoc="1" locked="0" layoutInCell="1" allowOverlap="1" wp14:anchorId="6AEF1E8F" wp14:editId="334D9E4C">
            <wp:simplePos x="0" y="0"/>
            <wp:positionH relativeFrom="column">
              <wp:posOffset>854110</wp:posOffset>
            </wp:positionH>
            <wp:positionV relativeFrom="paragraph">
              <wp:posOffset>195182</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10"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D2DC9">
        <w:tab/>
      </w:r>
      <w:r w:rsidR="00CD2DC9" w:rsidRPr="00B21A4C">
        <w:t xml:space="preserve">Mengetahui, </w:t>
      </w:r>
    </w:p>
    <w:p w14:paraId="7A5576AA" w14:textId="1373AC0D" w:rsidR="00CD2DC9" w:rsidRPr="00B21A4C" w:rsidRDefault="00CD2DC9" w:rsidP="00CD2DC9">
      <w:pPr>
        <w:tabs>
          <w:tab w:val="center" w:pos="2880"/>
          <w:tab w:val="center" w:pos="7920"/>
          <w:tab w:val="center" w:pos="12960"/>
        </w:tabs>
        <w:spacing w:line="360" w:lineRule="auto"/>
      </w:pPr>
      <w:r>
        <w:tab/>
      </w:r>
      <w:r w:rsidRPr="00B21A4C">
        <w:t>Kepala SMK Neger</w:t>
      </w:r>
      <w:r w:rsidR="00A86E81">
        <w:t>i</w:t>
      </w:r>
      <w:r w:rsidRPr="00B21A4C">
        <w:t xml:space="preserve"> 1 Jatiroto</w:t>
      </w:r>
      <w:r>
        <w:tab/>
        <w:t>Waka Kurikulum</w:t>
      </w:r>
      <w:r>
        <w:tab/>
        <w:t>Guru Mata Pelajaran</w:t>
      </w:r>
    </w:p>
    <w:p w14:paraId="3BB65364" w14:textId="3CE59934" w:rsidR="00CD2DC9" w:rsidRPr="00B21A4C" w:rsidRDefault="00CD2DC9" w:rsidP="00CD2DC9">
      <w:pPr>
        <w:tabs>
          <w:tab w:val="center" w:pos="2880"/>
          <w:tab w:val="center" w:pos="7920"/>
          <w:tab w:val="center" w:pos="12960"/>
        </w:tabs>
        <w:spacing w:line="360" w:lineRule="auto"/>
      </w:pPr>
    </w:p>
    <w:p w14:paraId="5CA9F214" w14:textId="6DC6A8E5" w:rsidR="00CD2DC9" w:rsidRPr="00B21A4C" w:rsidRDefault="00CD2DC9" w:rsidP="00CD2DC9">
      <w:pPr>
        <w:tabs>
          <w:tab w:val="center" w:pos="2880"/>
          <w:tab w:val="center" w:pos="7920"/>
          <w:tab w:val="center" w:pos="12960"/>
        </w:tabs>
        <w:spacing w:line="360" w:lineRule="auto"/>
      </w:pPr>
    </w:p>
    <w:p w14:paraId="7EB8BF6E" w14:textId="77777777" w:rsidR="00CD2DC9" w:rsidRPr="004F5B60" w:rsidRDefault="00CD2DC9" w:rsidP="00CD2DC9">
      <w:pPr>
        <w:tabs>
          <w:tab w:val="center" w:pos="2880"/>
          <w:tab w:val="center" w:pos="7920"/>
          <w:tab w:val="center" w:pos="12960"/>
        </w:tabs>
        <w:rPr>
          <w:u w:val="single"/>
        </w:rPr>
      </w:pPr>
      <w:r w:rsidRPr="00B21A4C">
        <w:tab/>
      </w:r>
      <w:r>
        <w:rPr>
          <w:b/>
          <w:u w:val="single"/>
        </w:rPr>
        <w:t>Drs. Suyono, M. Si.</w:t>
      </w:r>
      <w:r>
        <w:rPr>
          <w:b/>
        </w:rPr>
        <w:tab/>
      </w:r>
      <w:r>
        <w:rPr>
          <w:b/>
          <w:u w:val="single"/>
        </w:rPr>
        <w:t>GALUH WURI PRABANINGRUM, S.Pd.</w:t>
      </w:r>
      <w:r>
        <w:rPr>
          <w:b/>
        </w:rPr>
        <w:tab/>
      </w:r>
      <w:r>
        <w:rPr>
          <w:b/>
          <w:u w:val="single"/>
        </w:rPr>
        <w:t>ADE SETIYAWAN,S.Kom.</w:t>
      </w:r>
    </w:p>
    <w:p w14:paraId="1094DAD2" w14:textId="77777777" w:rsidR="00CD2DC9" w:rsidRPr="00B21A4C" w:rsidRDefault="00CD2DC9" w:rsidP="00CD2DC9">
      <w:pPr>
        <w:tabs>
          <w:tab w:val="center" w:pos="2880"/>
          <w:tab w:val="center" w:pos="7920"/>
          <w:tab w:val="center" w:pos="12960"/>
        </w:tabs>
      </w:pPr>
      <w:r>
        <w:tab/>
      </w:r>
      <w:r w:rsidRPr="00B21A4C">
        <w:t>NIP.</w:t>
      </w:r>
      <w:r>
        <w:t>19680329 199512 1 003</w:t>
      </w:r>
      <w:r>
        <w:tab/>
        <w:t>NIP. 19770321 200801 2 001</w:t>
      </w:r>
    </w:p>
    <w:p w14:paraId="399B6782" w14:textId="77777777" w:rsidR="00CD2DC9" w:rsidRPr="002500B7" w:rsidRDefault="00CD2DC9" w:rsidP="00CD2DC9">
      <w:pPr>
        <w:tabs>
          <w:tab w:val="center" w:pos="2880"/>
          <w:tab w:val="center" w:pos="7920"/>
          <w:tab w:val="center" w:pos="12960"/>
        </w:tabs>
        <w:rPr>
          <w:rFonts w:ascii="Bookman Old Style" w:hAnsi="Bookman Old Style"/>
        </w:rPr>
      </w:pPr>
    </w:p>
    <w:p w14:paraId="19DEA911" w14:textId="77777777" w:rsidR="00264C1A" w:rsidRPr="00874838" w:rsidRDefault="00264C1A" w:rsidP="00CD2DC9">
      <w:pPr>
        <w:tabs>
          <w:tab w:val="center" w:pos="12960"/>
        </w:tabs>
        <w:spacing w:line="360" w:lineRule="auto"/>
      </w:pPr>
    </w:p>
    <w:sectPr w:rsidR="00264C1A" w:rsidRPr="00874838" w:rsidSect="00AA5EFC">
      <w:footerReference w:type="default" r:id="rId11"/>
      <w:pgSz w:w="16836" w:h="11904" w:orient="landscape" w:code="9"/>
      <w:pgMar w:top="1418" w:right="1418" w:bottom="1418" w:left="1418"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49660E" w14:textId="77777777" w:rsidR="001F0295" w:rsidRDefault="001F0295" w:rsidP="00EC1AB8">
      <w:r>
        <w:separator/>
      </w:r>
    </w:p>
  </w:endnote>
  <w:endnote w:type="continuationSeparator" w:id="0">
    <w:p w14:paraId="22D096F4" w14:textId="77777777" w:rsidR="001F0295" w:rsidRDefault="001F0295" w:rsidP="00EC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dy CS)">
    <w:panose1 w:val="020206030504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8441D" w14:textId="77777777" w:rsidR="00931287" w:rsidRPr="001571FC" w:rsidRDefault="001571FC" w:rsidP="00EC1AB8">
    <w:pPr>
      <w:pStyle w:val="Footer"/>
      <w:pBdr>
        <w:top w:val="single" w:sz="4" w:space="1" w:color="auto"/>
      </w:pBdr>
      <w:tabs>
        <w:tab w:val="clear" w:pos="9360"/>
        <w:tab w:val="right" w:pos="8504"/>
      </w:tabs>
      <w:jc w:val="both"/>
      <w:rPr>
        <w:i/>
        <w:sz w:val="20"/>
        <w:szCs w:val="20"/>
      </w:rPr>
    </w:pPr>
    <w:r>
      <w:rPr>
        <w:i/>
        <w:sz w:val="20"/>
        <w:szCs w:val="20"/>
      </w:rPr>
      <w:t xml:space="preserve">Ade Setiyawan,S.Kom - </w:t>
    </w:r>
    <w:r w:rsidR="00F02AD3">
      <w:rPr>
        <w:i/>
        <w:sz w:val="20"/>
        <w:szCs w:val="20"/>
      </w:rPr>
      <w:t>2020-2021</w:t>
    </w:r>
    <w:r w:rsidR="00931287">
      <w:tab/>
    </w:r>
    <w:r w:rsidR="00931287">
      <w:tab/>
    </w:r>
    <w:r w:rsidR="00103B10">
      <w:fldChar w:fldCharType="begin"/>
    </w:r>
    <w:r w:rsidR="00103B10">
      <w:instrText xml:space="preserve"> PAGE   \* MERGEFORMAT </w:instrText>
    </w:r>
    <w:r w:rsidR="00103B10">
      <w:fldChar w:fldCharType="separate"/>
    </w:r>
    <w:r w:rsidR="002152EF">
      <w:rPr>
        <w:noProof/>
      </w:rPr>
      <w:t>16</w:t>
    </w:r>
    <w:r w:rsidR="00103B1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F0C3BF" w14:textId="77777777" w:rsidR="001F0295" w:rsidRDefault="001F0295" w:rsidP="00EC1AB8">
      <w:r>
        <w:separator/>
      </w:r>
    </w:p>
  </w:footnote>
  <w:footnote w:type="continuationSeparator" w:id="0">
    <w:p w14:paraId="4765348D" w14:textId="77777777" w:rsidR="001F0295" w:rsidRDefault="001F0295" w:rsidP="00EC1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1AFE0300"/>
    <w:name w:val="WW8Num5"/>
    <w:lvl w:ilvl="0">
      <w:start w:val="1"/>
      <w:numFmt w:val="decimal"/>
      <w:lvlText w:val="%1."/>
      <w:lvlJc w:val="left"/>
      <w:pPr>
        <w:tabs>
          <w:tab w:val="num" w:pos="0"/>
        </w:tabs>
        <w:ind w:left="720" w:hanging="360"/>
      </w:pPr>
      <w:rPr>
        <w:rFonts w:cs="Times New Roman" w:hint="default"/>
      </w:rPr>
    </w:lvl>
    <w:lvl w:ilvl="1">
      <w:start w:val="1"/>
      <w:numFmt w:val="decimal"/>
      <w:lvlText w:val="3.%2"/>
      <w:lvlJc w:val="left"/>
      <w:pPr>
        <w:tabs>
          <w:tab w:val="num" w:pos="454"/>
        </w:tabs>
        <w:ind w:left="454" w:hanging="454"/>
      </w:pPr>
      <w:rPr>
        <w:rFonts w:cs="Times New Roman" w:hint="default"/>
        <w:i w:val="0"/>
        <w:sz w:val="24"/>
        <w:szCs w:val="24"/>
      </w:rPr>
    </w:lvl>
    <w:lvl w:ilvl="2">
      <w:start w:val="1"/>
      <w:numFmt w:val="decimal"/>
      <w:lvlText w:val="%1.%2.%3."/>
      <w:lvlJc w:val="left"/>
      <w:pPr>
        <w:tabs>
          <w:tab w:val="num" w:pos="0"/>
        </w:tabs>
        <w:ind w:left="1080" w:hanging="720"/>
      </w:pPr>
      <w:rPr>
        <w:rFonts w:cs="Times New Roman" w:hint="default"/>
      </w:rPr>
    </w:lvl>
    <w:lvl w:ilvl="3">
      <w:start w:val="1"/>
      <w:numFmt w:val="decimal"/>
      <w:lvlText w:val="%1.%2.%3.%4."/>
      <w:lvlJc w:val="left"/>
      <w:pPr>
        <w:tabs>
          <w:tab w:val="num" w:pos="0"/>
        </w:tabs>
        <w:ind w:left="1080" w:hanging="720"/>
      </w:pPr>
      <w:rPr>
        <w:rFonts w:cs="Times New Roman" w:hint="default"/>
      </w:rPr>
    </w:lvl>
    <w:lvl w:ilvl="4">
      <w:start w:val="1"/>
      <w:numFmt w:val="decimal"/>
      <w:lvlText w:val="%1.%2.%3.%4.%5."/>
      <w:lvlJc w:val="left"/>
      <w:pPr>
        <w:tabs>
          <w:tab w:val="num" w:pos="0"/>
        </w:tabs>
        <w:ind w:left="1440" w:hanging="1080"/>
      </w:pPr>
      <w:rPr>
        <w:rFonts w:cs="Times New Roman" w:hint="default"/>
      </w:rPr>
    </w:lvl>
    <w:lvl w:ilvl="5">
      <w:start w:val="1"/>
      <w:numFmt w:val="decimal"/>
      <w:lvlText w:val="%1.%2.%3.%4.%5.%6."/>
      <w:lvlJc w:val="left"/>
      <w:pPr>
        <w:tabs>
          <w:tab w:val="num" w:pos="0"/>
        </w:tabs>
        <w:ind w:left="1440" w:hanging="1080"/>
      </w:pPr>
      <w:rPr>
        <w:rFonts w:cs="Times New Roman" w:hint="default"/>
      </w:rPr>
    </w:lvl>
    <w:lvl w:ilvl="6">
      <w:start w:val="1"/>
      <w:numFmt w:val="decimal"/>
      <w:lvlText w:val="%1.%2.%3.%4.%5.%6.%7."/>
      <w:lvlJc w:val="left"/>
      <w:pPr>
        <w:tabs>
          <w:tab w:val="num" w:pos="0"/>
        </w:tabs>
        <w:ind w:left="1800" w:hanging="1440"/>
      </w:pPr>
      <w:rPr>
        <w:rFonts w:cs="Times New Roman" w:hint="default"/>
      </w:rPr>
    </w:lvl>
    <w:lvl w:ilvl="7">
      <w:start w:val="1"/>
      <w:numFmt w:val="decimal"/>
      <w:lvlText w:val="%1.%2.%3.%4.%5.%6.%7.%8."/>
      <w:lvlJc w:val="left"/>
      <w:pPr>
        <w:tabs>
          <w:tab w:val="num" w:pos="0"/>
        </w:tabs>
        <w:ind w:left="1800" w:hanging="1440"/>
      </w:pPr>
      <w:rPr>
        <w:rFonts w:cs="Times New Roman" w:hint="default"/>
      </w:rPr>
    </w:lvl>
    <w:lvl w:ilvl="8">
      <w:start w:val="1"/>
      <w:numFmt w:val="decimal"/>
      <w:lvlText w:val="%1.%2.%3.%4.%5.%6.%7.%8.%9."/>
      <w:lvlJc w:val="left"/>
      <w:pPr>
        <w:tabs>
          <w:tab w:val="num" w:pos="0"/>
        </w:tabs>
        <w:ind w:left="2160" w:hanging="1800"/>
      </w:pPr>
      <w:rPr>
        <w:rFonts w:cs="Times New Roman" w:hint="default"/>
      </w:rPr>
    </w:lvl>
  </w:abstractNum>
  <w:abstractNum w:abstractNumId="1" w15:restartNumberingAfterBreak="0">
    <w:nsid w:val="013F77F6"/>
    <w:multiLevelType w:val="hybridMultilevel"/>
    <w:tmpl w:val="BA68AECE"/>
    <w:lvl w:ilvl="0" w:tplc="037E4A84">
      <w:start w:val="1"/>
      <w:numFmt w:val="decimal"/>
      <w:lvlText w:val="4.11.%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1C640D6"/>
    <w:multiLevelType w:val="hybridMultilevel"/>
    <w:tmpl w:val="53963088"/>
    <w:lvl w:ilvl="0" w:tplc="72580320">
      <w:start w:val="11"/>
      <w:numFmt w:val="decimal"/>
      <w:lvlText w:val="4.%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45D1B31"/>
    <w:multiLevelType w:val="hybridMultilevel"/>
    <w:tmpl w:val="C868CF58"/>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7393ED7"/>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8F14085"/>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B23616"/>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FAA1362"/>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3CD4CB4"/>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884800"/>
    <w:multiLevelType w:val="hybridMultilevel"/>
    <w:tmpl w:val="D63EAA70"/>
    <w:lvl w:ilvl="0" w:tplc="6B8A2D8E">
      <w:start w:val="1"/>
      <w:numFmt w:val="decimal"/>
      <w:lvlText w:val="4.16.%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99A6308"/>
    <w:multiLevelType w:val="hybridMultilevel"/>
    <w:tmpl w:val="DD1AE79E"/>
    <w:lvl w:ilvl="0" w:tplc="93C2F29E">
      <w:start w:val="1"/>
      <w:numFmt w:val="decimal"/>
      <w:lvlText w:val="3.18.%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A7A7027"/>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C1F0B38"/>
    <w:multiLevelType w:val="hybridMultilevel"/>
    <w:tmpl w:val="DBE0CDC4"/>
    <w:lvl w:ilvl="0" w:tplc="4A46CC94">
      <w:start w:val="11"/>
      <w:numFmt w:val="decimal"/>
      <w:lvlText w:val="3.%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73A1499"/>
    <w:multiLevelType w:val="hybridMultilevel"/>
    <w:tmpl w:val="B0CE3C60"/>
    <w:lvl w:ilvl="0" w:tplc="14D0F130">
      <w:start w:val="1"/>
      <w:numFmt w:val="decimal"/>
      <w:lvlText w:val="3.20.%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A824907"/>
    <w:multiLevelType w:val="hybridMultilevel"/>
    <w:tmpl w:val="8A08D932"/>
    <w:lvl w:ilvl="0" w:tplc="B9DA9278">
      <w:start w:val="1"/>
      <w:numFmt w:val="decimal"/>
      <w:lvlText w:val="3.16.%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0A23B37"/>
    <w:multiLevelType w:val="hybridMultilevel"/>
    <w:tmpl w:val="D83C3530"/>
    <w:lvl w:ilvl="0" w:tplc="7CECDFD4">
      <w:start w:val="1"/>
      <w:numFmt w:val="decimal"/>
      <w:lvlText w:val="4.13.%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16E684F"/>
    <w:multiLevelType w:val="hybridMultilevel"/>
    <w:tmpl w:val="CC6CFD02"/>
    <w:lvl w:ilvl="0" w:tplc="EEA49054">
      <w:start w:val="1"/>
      <w:numFmt w:val="decimal"/>
      <w:lvlText w:val="3.12.%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4D31383"/>
    <w:multiLevelType w:val="hybridMultilevel"/>
    <w:tmpl w:val="7D083184"/>
    <w:lvl w:ilvl="0" w:tplc="D188D4FC">
      <w:start w:val="1"/>
      <w:numFmt w:val="decimal"/>
      <w:lvlText w:val="4.15.%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D852915"/>
    <w:multiLevelType w:val="hybridMultilevel"/>
    <w:tmpl w:val="6742C9C8"/>
    <w:lvl w:ilvl="0" w:tplc="228CA8B4">
      <w:start w:val="1"/>
      <w:numFmt w:val="decimal"/>
      <w:lvlText w:val="3.17.%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67C098F"/>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8CD6862"/>
    <w:multiLevelType w:val="hybridMultilevel"/>
    <w:tmpl w:val="9B00D9FC"/>
    <w:lvl w:ilvl="0" w:tplc="3DDE0192">
      <w:start w:val="1"/>
      <w:numFmt w:val="decimal"/>
      <w:lvlText w:val="3.11.%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D4C73C4"/>
    <w:multiLevelType w:val="hybridMultilevel"/>
    <w:tmpl w:val="091826C8"/>
    <w:lvl w:ilvl="0" w:tplc="D50817A6">
      <w:start w:val="1"/>
      <w:numFmt w:val="decimal"/>
      <w:lvlText w:val="4.19.%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DDC18EC"/>
    <w:multiLevelType w:val="hybridMultilevel"/>
    <w:tmpl w:val="98243BA0"/>
    <w:lvl w:ilvl="0" w:tplc="EAB6007A">
      <w:start w:val="1"/>
      <w:numFmt w:val="decimal"/>
      <w:lvlText w:val="4.17.%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E187EA8"/>
    <w:multiLevelType w:val="hybridMultilevel"/>
    <w:tmpl w:val="AF665382"/>
    <w:lvl w:ilvl="0" w:tplc="D50A5CC8">
      <w:start w:val="1"/>
      <w:numFmt w:val="decimal"/>
      <w:lvlText w:val="4.12.%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ECD23BD"/>
    <w:multiLevelType w:val="hybridMultilevel"/>
    <w:tmpl w:val="9760DF96"/>
    <w:lvl w:ilvl="0" w:tplc="FFBEC1DC">
      <w:start w:val="1"/>
      <w:numFmt w:val="decimal"/>
      <w:lvlText w:val="4.14.%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3D132F"/>
    <w:multiLevelType w:val="hybridMultilevel"/>
    <w:tmpl w:val="32847A2C"/>
    <w:lvl w:ilvl="0" w:tplc="F8F8DDCE">
      <w:start w:val="1"/>
      <w:numFmt w:val="decimal"/>
      <w:lvlText w:val="3.13.%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5424EDB"/>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8F428B7"/>
    <w:multiLevelType w:val="hybridMultilevel"/>
    <w:tmpl w:val="43A6C40A"/>
    <w:lvl w:ilvl="0" w:tplc="2A66D854">
      <w:start w:val="1"/>
      <w:numFmt w:val="decimal"/>
      <w:lvlText w:val="4.20.%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9256D03"/>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E0E5E5D"/>
    <w:multiLevelType w:val="hybridMultilevel"/>
    <w:tmpl w:val="9A9E10EE"/>
    <w:lvl w:ilvl="0" w:tplc="F8CAE892">
      <w:start w:val="1"/>
      <w:numFmt w:val="decimal"/>
      <w:lvlText w:val="3.14.%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57840E7"/>
    <w:multiLevelType w:val="hybridMultilevel"/>
    <w:tmpl w:val="21E6C354"/>
    <w:lvl w:ilvl="0" w:tplc="43F475AC">
      <w:start w:val="1"/>
      <w:numFmt w:val="decimal"/>
      <w:lvlText w:val="3.15.%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A8439E"/>
    <w:multiLevelType w:val="hybridMultilevel"/>
    <w:tmpl w:val="58205AB2"/>
    <w:lvl w:ilvl="0" w:tplc="28A6D26E">
      <w:start w:val="1"/>
      <w:numFmt w:val="bullet"/>
      <w:lvlText w:val=""/>
      <w:lvlJc w:val="left"/>
      <w:pPr>
        <w:ind w:left="170" w:hanging="17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7B2925D3"/>
    <w:multiLevelType w:val="hybridMultilevel"/>
    <w:tmpl w:val="A1CEE91A"/>
    <w:lvl w:ilvl="0" w:tplc="59B01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D586DD4"/>
    <w:multiLevelType w:val="hybridMultilevel"/>
    <w:tmpl w:val="7B748BD4"/>
    <w:lvl w:ilvl="0" w:tplc="5D5E704E">
      <w:start w:val="1"/>
      <w:numFmt w:val="decimal"/>
      <w:lvlText w:val="4.18.%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5D1B6C"/>
    <w:multiLevelType w:val="hybridMultilevel"/>
    <w:tmpl w:val="5114C0DC"/>
    <w:lvl w:ilvl="0" w:tplc="FD241466">
      <w:start w:val="1"/>
      <w:numFmt w:val="decimal"/>
      <w:lvlText w:val="3.19.%1"/>
      <w:lvlJc w:val="left"/>
      <w:pPr>
        <w:ind w:left="851" w:hanging="851"/>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2"/>
  </w:num>
  <w:num w:numId="3">
    <w:abstractNumId w:val="31"/>
  </w:num>
  <w:num w:numId="4">
    <w:abstractNumId w:val="20"/>
  </w:num>
  <w:num w:numId="5">
    <w:abstractNumId w:val="1"/>
  </w:num>
  <w:num w:numId="6">
    <w:abstractNumId w:val="16"/>
  </w:num>
  <w:num w:numId="7">
    <w:abstractNumId w:val="23"/>
  </w:num>
  <w:num w:numId="8">
    <w:abstractNumId w:val="25"/>
  </w:num>
  <w:num w:numId="9">
    <w:abstractNumId w:val="15"/>
  </w:num>
  <w:num w:numId="10">
    <w:abstractNumId w:val="29"/>
  </w:num>
  <w:num w:numId="11">
    <w:abstractNumId w:val="24"/>
  </w:num>
  <w:num w:numId="12">
    <w:abstractNumId w:val="30"/>
  </w:num>
  <w:num w:numId="13">
    <w:abstractNumId w:val="17"/>
  </w:num>
  <w:num w:numId="14">
    <w:abstractNumId w:val="14"/>
  </w:num>
  <w:num w:numId="15">
    <w:abstractNumId w:val="9"/>
  </w:num>
  <w:num w:numId="16">
    <w:abstractNumId w:val="18"/>
  </w:num>
  <w:num w:numId="17">
    <w:abstractNumId w:val="22"/>
  </w:num>
  <w:num w:numId="18">
    <w:abstractNumId w:val="10"/>
  </w:num>
  <w:num w:numId="19">
    <w:abstractNumId w:val="33"/>
  </w:num>
  <w:num w:numId="20">
    <w:abstractNumId w:val="34"/>
  </w:num>
  <w:num w:numId="21">
    <w:abstractNumId w:val="21"/>
  </w:num>
  <w:num w:numId="22">
    <w:abstractNumId w:val="13"/>
  </w:num>
  <w:num w:numId="23">
    <w:abstractNumId w:val="27"/>
  </w:num>
  <w:num w:numId="24">
    <w:abstractNumId w:val="3"/>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6"/>
  </w:num>
  <w:num w:numId="28">
    <w:abstractNumId w:val="11"/>
  </w:num>
  <w:num w:numId="29">
    <w:abstractNumId w:val="7"/>
  </w:num>
  <w:num w:numId="30">
    <w:abstractNumId w:val="28"/>
  </w:num>
  <w:num w:numId="31">
    <w:abstractNumId w:val="26"/>
  </w:num>
  <w:num w:numId="32">
    <w:abstractNumId w:val="19"/>
  </w:num>
  <w:num w:numId="33">
    <w:abstractNumId w:val="8"/>
  </w:num>
  <w:num w:numId="34">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74"/>
    <w:rsid w:val="00001812"/>
    <w:rsid w:val="0002506A"/>
    <w:rsid w:val="000305B3"/>
    <w:rsid w:val="000305EE"/>
    <w:rsid w:val="00031058"/>
    <w:rsid w:val="000453C4"/>
    <w:rsid w:val="00054CA6"/>
    <w:rsid w:val="00054EA6"/>
    <w:rsid w:val="000576FA"/>
    <w:rsid w:val="00091A57"/>
    <w:rsid w:val="000A1356"/>
    <w:rsid w:val="000A6FF4"/>
    <w:rsid w:val="000B45D9"/>
    <w:rsid w:val="000C34EA"/>
    <w:rsid w:val="000D1427"/>
    <w:rsid w:val="000E1D63"/>
    <w:rsid w:val="000E6A3A"/>
    <w:rsid w:val="000E6B12"/>
    <w:rsid w:val="000F236E"/>
    <w:rsid w:val="00100E69"/>
    <w:rsid w:val="00101627"/>
    <w:rsid w:val="0010358A"/>
    <w:rsid w:val="00103B10"/>
    <w:rsid w:val="00106E24"/>
    <w:rsid w:val="001112EE"/>
    <w:rsid w:val="00113FEA"/>
    <w:rsid w:val="0011536D"/>
    <w:rsid w:val="00122BF1"/>
    <w:rsid w:val="0013143E"/>
    <w:rsid w:val="00135306"/>
    <w:rsid w:val="0014586E"/>
    <w:rsid w:val="00147077"/>
    <w:rsid w:val="00150628"/>
    <w:rsid w:val="00155049"/>
    <w:rsid w:val="00155472"/>
    <w:rsid w:val="001571FC"/>
    <w:rsid w:val="0015784F"/>
    <w:rsid w:val="00161E1D"/>
    <w:rsid w:val="00181CE6"/>
    <w:rsid w:val="00195A1D"/>
    <w:rsid w:val="001A67B5"/>
    <w:rsid w:val="001B0B7A"/>
    <w:rsid w:val="001D19B8"/>
    <w:rsid w:val="001F0295"/>
    <w:rsid w:val="002047B3"/>
    <w:rsid w:val="002152EF"/>
    <w:rsid w:val="00223CAE"/>
    <w:rsid w:val="00234068"/>
    <w:rsid w:val="00251B8A"/>
    <w:rsid w:val="002553F9"/>
    <w:rsid w:val="002648ED"/>
    <w:rsid w:val="00264C1A"/>
    <w:rsid w:val="00267A3F"/>
    <w:rsid w:val="00273BE9"/>
    <w:rsid w:val="002752C4"/>
    <w:rsid w:val="00286A96"/>
    <w:rsid w:val="00287B23"/>
    <w:rsid w:val="00292850"/>
    <w:rsid w:val="00294547"/>
    <w:rsid w:val="00295FF4"/>
    <w:rsid w:val="002963BA"/>
    <w:rsid w:val="002B79AB"/>
    <w:rsid w:val="002C5F0F"/>
    <w:rsid w:val="002E3415"/>
    <w:rsid w:val="002F3F30"/>
    <w:rsid w:val="002F527B"/>
    <w:rsid w:val="00305396"/>
    <w:rsid w:val="00307BC6"/>
    <w:rsid w:val="00315946"/>
    <w:rsid w:val="00315A50"/>
    <w:rsid w:val="003200D4"/>
    <w:rsid w:val="00335997"/>
    <w:rsid w:val="003451CB"/>
    <w:rsid w:val="0035432C"/>
    <w:rsid w:val="00365193"/>
    <w:rsid w:val="00372829"/>
    <w:rsid w:val="003778B7"/>
    <w:rsid w:val="0037792A"/>
    <w:rsid w:val="0038378E"/>
    <w:rsid w:val="0038587E"/>
    <w:rsid w:val="00397DDC"/>
    <w:rsid w:val="003A0ABD"/>
    <w:rsid w:val="003A0BD0"/>
    <w:rsid w:val="003A49A0"/>
    <w:rsid w:val="003B0E35"/>
    <w:rsid w:val="003B280D"/>
    <w:rsid w:val="003C004A"/>
    <w:rsid w:val="003D1A23"/>
    <w:rsid w:val="003E19A8"/>
    <w:rsid w:val="003E4C3E"/>
    <w:rsid w:val="003E66CD"/>
    <w:rsid w:val="004012CA"/>
    <w:rsid w:val="0040445C"/>
    <w:rsid w:val="00420CAC"/>
    <w:rsid w:val="004219D9"/>
    <w:rsid w:val="00432757"/>
    <w:rsid w:val="004522DB"/>
    <w:rsid w:val="0045359C"/>
    <w:rsid w:val="00460570"/>
    <w:rsid w:val="0046249D"/>
    <w:rsid w:val="0047018E"/>
    <w:rsid w:val="0048659F"/>
    <w:rsid w:val="00491736"/>
    <w:rsid w:val="004A68B6"/>
    <w:rsid w:val="004C36F3"/>
    <w:rsid w:val="004C54F9"/>
    <w:rsid w:val="004C7209"/>
    <w:rsid w:val="004E1AA1"/>
    <w:rsid w:val="004F73CC"/>
    <w:rsid w:val="005003C5"/>
    <w:rsid w:val="005018D7"/>
    <w:rsid w:val="00505D26"/>
    <w:rsid w:val="005123C8"/>
    <w:rsid w:val="00514C8B"/>
    <w:rsid w:val="0051714F"/>
    <w:rsid w:val="00524AEE"/>
    <w:rsid w:val="00526603"/>
    <w:rsid w:val="0052777C"/>
    <w:rsid w:val="00550D20"/>
    <w:rsid w:val="00554D26"/>
    <w:rsid w:val="005661F8"/>
    <w:rsid w:val="00572E58"/>
    <w:rsid w:val="00582E80"/>
    <w:rsid w:val="0058509E"/>
    <w:rsid w:val="00586B1A"/>
    <w:rsid w:val="00593B20"/>
    <w:rsid w:val="005A3D6E"/>
    <w:rsid w:val="005A47A6"/>
    <w:rsid w:val="005C1EE3"/>
    <w:rsid w:val="005E1451"/>
    <w:rsid w:val="005E3774"/>
    <w:rsid w:val="0060512A"/>
    <w:rsid w:val="0060776A"/>
    <w:rsid w:val="006119D9"/>
    <w:rsid w:val="00617DA4"/>
    <w:rsid w:val="0062505A"/>
    <w:rsid w:val="00635835"/>
    <w:rsid w:val="006457AA"/>
    <w:rsid w:val="00651059"/>
    <w:rsid w:val="0065286F"/>
    <w:rsid w:val="00667398"/>
    <w:rsid w:val="00677EBD"/>
    <w:rsid w:val="00687E4A"/>
    <w:rsid w:val="00697539"/>
    <w:rsid w:val="006A02AE"/>
    <w:rsid w:val="006A0B9B"/>
    <w:rsid w:val="006A2CF6"/>
    <w:rsid w:val="006A40A7"/>
    <w:rsid w:val="006B1CB1"/>
    <w:rsid w:val="006B2E32"/>
    <w:rsid w:val="006C5BB9"/>
    <w:rsid w:val="006D1A12"/>
    <w:rsid w:val="006D4B28"/>
    <w:rsid w:val="006E2BAF"/>
    <w:rsid w:val="006E69B9"/>
    <w:rsid w:val="00702981"/>
    <w:rsid w:val="00711867"/>
    <w:rsid w:val="0071552A"/>
    <w:rsid w:val="00745C57"/>
    <w:rsid w:val="00755A27"/>
    <w:rsid w:val="0076554B"/>
    <w:rsid w:val="0076564B"/>
    <w:rsid w:val="00767CF6"/>
    <w:rsid w:val="00770381"/>
    <w:rsid w:val="00777E4B"/>
    <w:rsid w:val="0078004B"/>
    <w:rsid w:val="00781FC8"/>
    <w:rsid w:val="00790951"/>
    <w:rsid w:val="00793E97"/>
    <w:rsid w:val="00795C0D"/>
    <w:rsid w:val="007A2FCF"/>
    <w:rsid w:val="007A390C"/>
    <w:rsid w:val="007A59F1"/>
    <w:rsid w:val="007B0B32"/>
    <w:rsid w:val="007B3359"/>
    <w:rsid w:val="007C7283"/>
    <w:rsid w:val="007E11BB"/>
    <w:rsid w:val="007E318C"/>
    <w:rsid w:val="007E3674"/>
    <w:rsid w:val="007E6CDF"/>
    <w:rsid w:val="00805EA9"/>
    <w:rsid w:val="0081652E"/>
    <w:rsid w:val="00834F43"/>
    <w:rsid w:val="00840B0B"/>
    <w:rsid w:val="00841756"/>
    <w:rsid w:val="008520DC"/>
    <w:rsid w:val="00864E8B"/>
    <w:rsid w:val="00871765"/>
    <w:rsid w:val="00874838"/>
    <w:rsid w:val="008771D6"/>
    <w:rsid w:val="00884B4A"/>
    <w:rsid w:val="00885087"/>
    <w:rsid w:val="00896CFA"/>
    <w:rsid w:val="008A2477"/>
    <w:rsid w:val="008A39DB"/>
    <w:rsid w:val="008B5663"/>
    <w:rsid w:val="008D1230"/>
    <w:rsid w:val="008E74E6"/>
    <w:rsid w:val="008F5A43"/>
    <w:rsid w:val="00904BE2"/>
    <w:rsid w:val="009070C1"/>
    <w:rsid w:val="00907962"/>
    <w:rsid w:val="00913FC7"/>
    <w:rsid w:val="00931287"/>
    <w:rsid w:val="00937D42"/>
    <w:rsid w:val="009518D6"/>
    <w:rsid w:val="009567C1"/>
    <w:rsid w:val="0095681A"/>
    <w:rsid w:val="00973494"/>
    <w:rsid w:val="0097457C"/>
    <w:rsid w:val="00974693"/>
    <w:rsid w:val="00974AFF"/>
    <w:rsid w:val="00976156"/>
    <w:rsid w:val="009769A1"/>
    <w:rsid w:val="00985BCF"/>
    <w:rsid w:val="009B7214"/>
    <w:rsid w:val="009B7610"/>
    <w:rsid w:val="009C06FC"/>
    <w:rsid w:val="009C7554"/>
    <w:rsid w:val="009D1BA5"/>
    <w:rsid w:val="009D41E8"/>
    <w:rsid w:val="009D7105"/>
    <w:rsid w:val="009E62F4"/>
    <w:rsid w:val="009E6A71"/>
    <w:rsid w:val="009F6872"/>
    <w:rsid w:val="00A166A5"/>
    <w:rsid w:val="00A1685A"/>
    <w:rsid w:val="00A22591"/>
    <w:rsid w:val="00A24546"/>
    <w:rsid w:val="00A24BAE"/>
    <w:rsid w:val="00A26BDD"/>
    <w:rsid w:val="00A27FE8"/>
    <w:rsid w:val="00A34D30"/>
    <w:rsid w:val="00A41E61"/>
    <w:rsid w:val="00A44B14"/>
    <w:rsid w:val="00A560EE"/>
    <w:rsid w:val="00A61BFF"/>
    <w:rsid w:val="00A64183"/>
    <w:rsid w:val="00A67203"/>
    <w:rsid w:val="00A71096"/>
    <w:rsid w:val="00A76717"/>
    <w:rsid w:val="00A83E9A"/>
    <w:rsid w:val="00A842ED"/>
    <w:rsid w:val="00A86E81"/>
    <w:rsid w:val="00AA42F6"/>
    <w:rsid w:val="00AA5EFC"/>
    <w:rsid w:val="00AA672C"/>
    <w:rsid w:val="00AC3749"/>
    <w:rsid w:val="00AC5EB5"/>
    <w:rsid w:val="00AE04C5"/>
    <w:rsid w:val="00AE0715"/>
    <w:rsid w:val="00AE1C70"/>
    <w:rsid w:val="00AF7A6F"/>
    <w:rsid w:val="00B004B5"/>
    <w:rsid w:val="00B0098A"/>
    <w:rsid w:val="00B04BE7"/>
    <w:rsid w:val="00B04D34"/>
    <w:rsid w:val="00B10BD4"/>
    <w:rsid w:val="00B12B5D"/>
    <w:rsid w:val="00B12FC1"/>
    <w:rsid w:val="00B132E4"/>
    <w:rsid w:val="00B23ECB"/>
    <w:rsid w:val="00B26314"/>
    <w:rsid w:val="00B53CCF"/>
    <w:rsid w:val="00B55ADA"/>
    <w:rsid w:val="00B8557A"/>
    <w:rsid w:val="00B87AF0"/>
    <w:rsid w:val="00B9074A"/>
    <w:rsid w:val="00B94323"/>
    <w:rsid w:val="00BA2BF8"/>
    <w:rsid w:val="00BB0A23"/>
    <w:rsid w:val="00BB4907"/>
    <w:rsid w:val="00BC1CA4"/>
    <w:rsid w:val="00BD04E8"/>
    <w:rsid w:val="00BD1C7E"/>
    <w:rsid w:val="00BD7418"/>
    <w:rsid w:val="00BE1308"/>
    <w:rsid w:val="00BF51C1"/>
    <w:rsid w:val="00BF7B98"/>
    <w:rsid w:val="00C00DFB"/>
    <w:rsid w:val="00C06FA2"/>
    <w:rsid w:val="00C12C17"/>
    <w:rsid w:val="00C13E6C"/>
    <w:rsid w:val="00C154DD"/>
    <w:rsid w:val="00C16813"/>
    <w:rsid w:val="00C275FC"/>
    <w:rsid w:val="00C318C1"/>
    <w:rsid w:val="00C34617"/>
    <w:rsid w:val="00C43D6C"/>
    <w:rsid w:val="00C50E30"/>
    <w:rsid w:val="00C5598C"/>
    <w:rsid w:val="00C633FF"/>
    <w:rsid w:val="00C638C4"/>
    <w:rsid w:val="00C949C9"/>
    <w:rsid w:val="00C94EE9"/>
    <w:rsid w:val="00CA26A9"/>
    <w:rsid w:val="00CA672A"/>
    <w:rsid w:val="00CA70AA"/>
    <w:rsid w:val="00CB28BC"/>
    <w:rsid w:val="00CC32DB"/>
    <w:rsid w:val="00CC3D95"/>
    <w:rsid w:val="00CC5CEF"/>
    <w:rsid w:val="00CD1A49"/>
    <w:rsid w:val="00CD1D82"/>
    <w:rsid w:val="00CD2DC9"/>
    <w:rsid w:val="00CD51B7"/>
    <w:rsid w:val="00CD646C"/>
    <w:rsid w:val="00CD7E87"/>
    <w:rsid w:val="00CE1078"/>
    <w:rsid w:val="00CE585C"/>
    <w:rsid w:val="00CE6216"/>
    <w:rsid w:val="00CF064C"/>
    <w:rsid w:val="00CF5614"/>
    <w:rsid w:val="00CF687B"/>
    <w:rsid w:val="00CF6F44"/>
    <w:rsid w:val="00D00C6A"/>
    <w:rsid w:val="00D00ED0"/>
    <w:rsid w:val="00D0394E"/>
    <w:rsid w:val="00D11109"/>
    <w:rsid w:val="00D11A3A"/>
    <w:rsid w:val="00D137F5"/>
    <w:rsid w:val="00D14DB1"/>
    <w:rsid w:val="00D15E83"/>
    <w:rsid w:val="00D1730E"/>
    <w:rsid w:val="00D201E8"/>
    <w:rsid w:val="00D230FA"/>
    <w:rsid w:val="00D336A1"/>
    <w:rsid w:val="00D34682"/>
    <w:rsid w:val="00D36ABD"/>
    <w:rsid w:val="00D42F53"/>
    <w:rsid w:val="00D53A0A"/>
    <w:rsid w:val="00D56693"/>
    <w:rsid w:val="00D56B0E"/>
    <w:rsid w:val="00D772D5"/>
    <w:rsid w:val="00D8102E"/>
    <w:rsid w:val="00D85E21"/>
    <w:rsid w:val="00D94506"/>
    <w:rsid w:val="00DB0491"/>
    <w:rsid w:val="00DB6388"/>
    <w:rsid w:val="00DC4F17"/>
    <w:rsid w:val="00DC7E42"/>
    <w:rsid w:val="00DD046B"/>
    <w:rsid w:val="00DD6354"/>
    <w:rsid w:val="00DE4DEC"/>
    <w:rsid w:val="00DF0F4C"/>
    <w:rsid w:val="00E03AA9"/>
    <w:rsid w:val="00E03BFD"/>
    <w:rsid w:val="00E07184"/>
    <w:rsid w:val="00E13E75"/>
    <w:rsid w:val="00E1482E"/>
    <w:rsid w:val="00E33394"/>
    <w:rsid w:val="00E3634A"/>
    <w:rsid w:val="00E469E9"/>
    <w:rsid w:val="00E801F4"/>
    <w:rsid w:val="00E80A5D"/>
    <w:rsid w:val="00E945A8"/>
    <w:rsid w:val="00EA0D06"/>
    <w:rsid w:val="00EB5EF3"/>
    <w:rsid w:val="00EC1AB8"/>
    <w:rsid w:val="00EC7ED1"/>
    <w:rsid w:val="00EE1150"/>
    <w:rsid w:val="00F02AD3"/>
    <w:rsid w:val="00F03579"/>
    <w:rsid w:val="00F079DD"/>
    <w:rsid w:val="00F10F46"/>
    <w:rsid w:val="00F1691B"/>
    <w:rsid w:val="00F35F49"/>
    <w:rsid w:val="00F40E06"/>
    <w:rsid w:val="00F44952"/>
    <w:rsid w:val="00F527A2"/>
    <w:rsid w:val="00F63D9D"/>
    <w:rsid w:val="00F6790F"/>
    <w:rsid w:val="00F7643E"/>
    <w:rsid w:val="00F77107"/>
    <w:rsid w:val="00F81BA6"/>
    <w:rsid w:val="00F838CF"/>
    <w:rsid w:val="00F9477D"/>
    <w:rsid w:val="00F9515F"/>
    <w:rsid w:val="00FA0983"/>
    <w:rsid w:val="00FC6B86"/>
    <w:rsid w:val="00FD5542"/>
    <w:rsid w:val="00FF467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CD62F"/>
  <w15:docId w15:val="{040A9B82-DE11-D14D-8F4E-E4A4506B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F5"/>
    <w:rPr>
      <w:rFonts w:ascii="Times New Roman" w:eastAsia="Times New Roman" w:hAnsi="Times New Roman"/>
      <w:sz w:val="24"/>
      <w:szCs w:val="24"/>
      <w:lang w:val="en-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829"/>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CxSp"/>
    <w:basedOn w:val="Normal"/>
    <w:link w:val="ListParagraphChar"/>
    <w:uiPriority w:val="34"/>
    <w:qFormat/>
    <w:rsid w:val="00F81BA6"/>
    <w:pPr>
      <w:ind w:left="720"/>
      <w:contextualSpacing/>
    </w:pPr>
  </w:style>
  <w:style w:type="character" w:customStyle="1" w:styleId="ListParagraphChar">
    <w:name w:val="List Paragraph Char"/>
    <w:aliases w:val="Body of text Char,List Paragraph1 Char,Body of textCxSp Char"/>
    <w:link w:val="ListParagraph"/>
    <w:uiPriority w:val="34"/>
    <w:qFormat/>
    <w:locked/>
    <w:rsid w:val="00A64183"/>
    <w:rPr>
      <w:rFonts w:ascii="Times New Roman" w:eastAsia="Times New Roman" w:hAnsi="Times New Roman" w:cs="Times New Roman"/>
      <w:sz w:val="24"/>
      <w:szCs w:val="24"/>
      <w:lang w:val="en-US"/>
    </w:rPr>
  </w:style>
  <w:style w:type="character" w:customStyle="1" w:styleId="CharacterStyle5">
    <w:name w:val="Character Style 5"/>
    <w:uiPriority w:val="99"/>
    <w:rsid w:val="00AE04C5"/>
    <w:rPr>
      <w:sz w:val="20"/>
      <w:szCs w:val="20"/>
    </w:rPr>
  </w:style>
  <w:style w:type="paragraph" w:styleId="Header">
    <w:name w:val="header"/>
    <w:basedOn w:val="Normal"/>
    <w:link w:val="HeaderChar"/>
    <w:uiPriority w:val="99"/>
    <w:unhideWhenUsed/>
    <w:rsid w:val="00EC1AB8"/>
    <w:pPr>
      <w:tabs>
        <w:tab w:val="center" w:pos="4680"/>
        <w:tab w:val="right" w:pos="9360"/>
      </w:tabs>
    </w:pPr>
  </w:style>
  <w:style w:type="character" w:customStyle="1" w:styleId="HeaderChar">
    <w:name w:val="Header Char"/>
    <w:link w:val="Header"/>
    <w:uiPriority w:val="99"/>
    <w:rsid w:val="00EC1AB8"/>
    <w:rPr>
      <w:rFonts w:ascii="Times New Roman" w:eastAsia="Times New Roman" w:hAnsi="Times New Roman" w:cs="Times New Roman"/>
      <w:sz w:val="24"/>
      <w:szCs w:val="24"/>
      <w:lang w:val="en-ID"/>
    </w:rPr>
  </w:style>
  <w:style w:type="paragraph" w:styleId="Footer">
    <w:name w:val="footer"/>
    <w:basedOn w:val="Normal"/>
    <w:link w:val="FooterChar"/>
    <w:uiPriority w:val="99"/>
    <w:unhideWhenUsed/>
    <w:rsid w:val="00EC1AB8"/>
    <w:pPr>
      <w:tabs>
        <w:tab w:val="center" w:pos="4680"/>
        <w:tab w:val="right" w:pos="9360"/>
      </w:tabs>
    </w:pPr>
  </w:style>
  <w:style w:type="character" w:customStyle="1" w:styleId="FooterChar">
    <w:name w:val="Footer Char"/>
    <w:link w:val="Footer"/>
    <w:uiPriority w:val="99"/>
    <w:rsid w:val="00EC1AB8"/>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941583">
      <w:bodyDiv w:val="1"/>
      <w:marLeft w:val="0"/>
      <w:marRight w:val="0"/>
      <w:marTop w:val="0"/>
      <w:marBottom w:val="0"/>
      <w:divBdr>
        <w:top w:val="none" w:sz="0" w:space="0" w:color="auto"/>
        <w:left w:val="none" w:sz="0" w:space="0" w:color="auto"/>
        <w:bottom w:val="none" w:sz="0" w:space="0" w:color="auto"/>
        <w:right w:val="none" w:sz="0" w:space="0" w:color="auto"/>
      </w:divBdr>
    </w:div>
    <w:div w:id="262954836">
      <w:bodyDiv w:val="1"/>
      <w:marLeft w:val="0"/>
      <w:marRight w:val="0"/>
      <w:marTop w:val="0"/>
      <w:marBottom w:val="0"/>
      <w:divBdr>
        <w:top w:val="none" w:sz="0" w:space="0" w:color="auto"/>
        <w:left w:val="none" w:sz="0" w:space="0" w:color="auto"/>
        <w:bottom w:val="none" w:sz="0" w:space="0" w:color="auto"/>
        <w:right w:val="none" w:sz="0" w:space="0" w:color="auto"/>
      </w:divBdr>
      <w:divsChild>
        <w:div w:id="221215451">
          <w:marLeft w:val="720"/>
          <w:marRight w:val="0"/>
          <w:marTop w:val="180"/>
          <w:marBottom w:val="0"/>
          <w:divBdr>
            <w:top w:val="none" w:sz="0" w:space="0" w:color="auto"/>
            <w:left w:val="none" w:sz="0" w:space="0" w:color="auto"/>
            <w:bottom w:val="none" w:sz="0" w:space="0" w:color="auto"/>
            <w:right w:val="none" w:sz="0" w:space="0" w:color="auto"/>
          </w:divBdr>
        </w:div>
        <w:div w:id="484057257">
          <w:marLeft w:val="720"/>
          <w:marRight w:val="0"/>
          <w:marTop w:val="180"/>
          <w:marBottom w:val="0"/>
          <w:divBdr>
            <w:top w:val="none" w:sz="0" w:space="0" w:color="auto"/>
            <w:left w:val="none" w:sz="0" w:space="0" w:color="auto"/>
            <w:bottom w:val="none" w:sz="0" w:space="0" w:color="auto"/>
            <w:right w:val="none" w:sz="0" w:space="0" w:color="auto"/>
          </w:divBdr>
        </w:div>
        <w:div w:id="1590961724">
          <w:marLeft w:val="720"/>
          <w:marRight w:val="0"/>
          <w:marTop w:val="180"/>
          <w:marBottom w:val="0"/>
          <w:divBdr>
            <w:top w:val="none" w:sz="0" w:space="0" w:color="auto"/>
            <w:left w:val="none" w:sz="0" w:space="0" w:color="auto"/>
            <w:bottom w:val="none" w:sz="0" w:space="0" w:color="auto"/>
            <w:right w:val="none" w:sz="0" w:space="0" w:color="auto"/>
          </w:divBdr>
        </w:div>
        <w:div w:id="1692993865">
          <w:marLeft w:val="720"/>
          <w:marRight w:val="0"/>
          <w:marTop w:val="180"/>
          <w:marBottom w:val="0"/>
          <w:divBdr>
            <w:top w:val="none" w:sz="0" w:space="0" w:color="auto"/>
            <w:left w:val="none" w:sz="0" w:space="0" w:color="auto"/>
            <w:bottom w:val="none" w:sz="0" w:space="0" w:color="auto"/>
            <w:right w:val="none" w:sz="0" w:space="0" w:color="auto"/>
          </w:divBdr>
        </w:div>
        <w:div w:id="1810509887">
          <w:marLeft w:val="720"/>
          <w:marRight w:val="0"/>
          <w:marTop w:val="180"/>
          <w:marBottom w:val="0"/>
          <w:divBdr>
            <w:top w:val="none" w:sz="0" w:space="0" w:color="auto"/>
            <w:left w:val="none" w:sz="0" w:space="0" w:color="auto"/>
            <w:bottom w:val="none" w:sz="0" w:space="0" w:color="auto"/>
            <w:right w:val="none" w:sz="0" w:space="0" w:color="auto"/>
          </w:divBdr>
        </w:div>
        <w:div w:id="1853883730">
          <w:marLeft w:val="720"/>
          <w:marRight w:val="0"/>
          <w:marTop w:val="180"/>
          <w:marBottom w:val="0"/>
          <w:divBdr>
            <w:top w:val="none" w:sz="0" w:space="0" w:color="auto"/>
            <w:left w:val="none" w:sz="0" w:space="0" w:color="auto"/>
            <w:bottom w:val="none" w:sz="0" w:space="0" w:color="auto"/>
            <w:right w:val="none" w:sz="0" w:space="0" w:color="auto"/>
          </w:divBdr>
        </w:div>
      </w:divsChild>
    </w:div>
    <w:div w:id="1576042356">
      <w:bodyDiv w:val="1"/>
      <w:marLeft w:val="0"/>
      <w:marRight w:val="0"/>
      <w:marTop w:val="0"/>
      <w:marBottom w:val="0"/>
      <w:divBdr>
        <w:top w:val="none" w:sz="0" w:space="0" w:color="auto"/>
        <w:left w:val="none" w:sz="0" w:space="0" w:color="auto"/>
        <w:bottom w:val="none" w:sz="0" w:space="0" w:color="auto"/>
        <w:right w:val="none" w:sz="0" w:space="0" w:color="auto"/>
      </w:divBdr>
    </w:div>
    <w:div w:id="1644502111">
      <w:bodyDiv w:val="1"/>
      <w:marLeft w:val="0"/>
      <w:marRight w:val="0"/>
      <w:marTop w:val="0"/>
      <w:marBottom w:val="0"/>
      <w:divBdr>
        <w:top w:val="none" w:sz="0" w:space="0" w:color="auto"/>
        <w:left w:val="none" w:sz="0" w:space="0" w:color="auto"/>
        <w:bottom w:val="none" w:sz="0" w:space="0" w:color="auto"/>
        <w:right w:val="none" w:sz="0" w:space="0" w:color="auto"/>
      </w:divBdr>
    </w:div>
    <w:div w:id="2068263508">
      <w:bodyDiv w:val="1"/>
      <w:marLeft w:val="0"/>
      <w:marRight w:val="0"/>
      <w:marTop w:val="0"/>
      <w:marBottom w:val="0"/>
      <w:divBdr>
        <w:top w:val="none" w:sz="0" w:space="0" w:color="auto"/>
        <w:left w:val="none" w:sz="0" w:space="0" w:color="auto"/>
        <w:bottom w:val="none" w:sz="0" w:space="0" w:color="auto"/>
        <w:right w:val="none" w:sz="0" w:space="0" w:color="auto"/>
      </w:divBdr>
      <w:divsChild>
        <w:div w:id="1068459091">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tel\Desktop\aryaduta%2008%20juni%202017\Konvert\Format%20Silab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5AE1E-974F-8F4D-838F-0A22DA55A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C:\Users\intel\Desktop\aryaduta 08 juni 2017\Konvert\Format Silabus.dot</Template>
  <TotalTime>1</TotalTime>
  <Pages>24</Pages>
  <Words>2435</Words>
  <Characters>13884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Ade Setiyawan</cp:lastModifiedBy>
  <cp:revision>14</cp:revision>
  <cp:lastPrinted>2019-06-25T02:04:00Z</cp:lastPrinted>
  <dcterms:created xsi:type="dcterms:W3CDTF">2020-06-03T14:01:00Z</dcterms:created>
  <dcterms:modified xsi:type="dcterms:W3CDTF">2020-06-04T12:08:00Z</dcterms:modified>
</cp:coreProperties>
</file>